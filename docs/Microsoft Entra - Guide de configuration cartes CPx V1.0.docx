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73B277C1"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7A1F2F00">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3FA78DC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3F9D1583" w:rsidR="00F95A5F" w:rsidRPr="00F95A5F" w:rsidRDefault="00F95A5F" w:rsidP="00F95A5F"/>
        <w:p w14:paraId="5DBB38DD" w14:textId="2C59A75F" w:rsidR="00F95A5F" w:rsidRPr="00F95A5F" w:rsidRDefault="00F95A5F" w:rsidP="00F95A5F"/>
        <w:p w14:paraId="72815E35" w14:textId="0676BDFC" w:rsidR="00F95A5F" w:rsidRPr="00F95A5F" w:rsidRDefault="00580514" w:rsidP="00120E2A">
          <w:pPr>
            <w:spacing w:line="259" w:lineRule="auto"/>
            <w:jc w:val="left"/>
            <w:rPr>
              <w:rFonts w:asciiTheme="minorHAnsi" w:hAnsiTheme="minorHAnsi" w:cstheme="minorHAnsi"/>
            </w:rPr>
          </w:pPr>
          <w:r>
            <w:rPr>
              <w:noProof/>
            </w:rPr>
            <mc:AlternateContent>
              <mc:Choice Requires="wpg">
                <w:drawing>
                  <wp:anchor distT="0" distB="0" distL="114300" distR="114300" simplePos="0" relativeHeight="251662338" behindDoc="0" locked="0" layoutInCell="1" allowOverlap="1" wp14:anchorId="055921D2" wp14:editId="334712FE">
                    <wp:simplePos x="0" y="0"/>
                    <wp:positionH relativeFrom="page">
                      <wp:posOffset>4348480</wp:posOffset>
                    </wp:positionH>
                    <wp:positionV relativeFrom="paragraph">
                      <wp:posOffset>114300</wp:posOffset>
                    </wp:positionV>
                    <wp:extent cx="3202444" cy="4978400"/>
                    <wp:effectExtent l="19050" t="0" r="17145" b="12700"/>
                    <wp:wrapNone/>
                    <wp:docPr id="627378689"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202444" cy="4978400"/>
                              <a:chOff x="0" y="0"/>
                              <a:chExt cx="3576955" cy="5560602"/>
                            </a:xfrm>
                          </wpg:grpSpPr>
                          <wps:wsp>
                            <wps:cNvPr id="310450691" name="Freeform: Shape 16"/>
                            <wps:cNvSpPr/>
                            <wps:spPr>
                              <a:xfrm>
                                <a:off x="0" y="542"/>
                                <a:ext cx="3576955" cy="5560060"/>
                              </a:xfrm>
                              <a:custGeom>
                                <a:avLst/>
                                <a:gdLst>
                                  <a:gd name="connsiteX0" fmla="*/ 2780030 w 3576955"/>
                                  <a:gd name="connsiteY0" fmla="*/ 0 h 5560060"/>
                                  <a:gd name="connsiteX1" fmla="*/ 3333234 w 3576955"/>
                                  <a:gd name="connsiteY1" fmla="*/ 54896 h 5560060"/>
                                  <a:gd name="connsiteX2" fmla="*/ 3576955 w 3576955"/>
                                  <a:gd name="connsiteY2" fmla="*/ 117040 h 5560060"/>
                                  <a:gd name="connsiteX3" fmla="*/ 3576955 w 3576955"/>
                                  <a:gd name="connsiteY3" fmla="*/ 608925 h 5560060"/>
                                  <a:gd name="connsiteX4" fmla="*/ 3467806 w 3576955"/>
                                  <a:gd name="connsiteY4" fmla="*/ 568900 h 5560060"/>
                                  <a:gd name="connsiteX5" fmla="*/ 2780030 w 3576955"/>
                                  <a:gd name="connsiteY5" fmla="*/ 464630 h 5560060"/>
                                  <a:gd name="connsiteX6" fmla="*/ 464629 w 3576955"/>
                                  <a:gd name="connsiteY6" fmla="*/ 2780030 h 5560060"/>
                                  <a:gd name="connsiteX7" fmla="*/ 2780030 w 3576955"/>
                                  <a:gd name="connsiteY7" fmla="*/ 5095431 h 5560060"/>
                                  <a:gd name="connsiteX8" fmla="*/ 3467806 w 3576955"/>
                                  <a:gd name="connsiteY8" fmla="*/ 4991161 h 5560060"/>
                                  <a:gd name="connsiteX9" fmla="*/ 3576955 w 3576955"/>
                                  <a:gd name="connsiteY9" fmla="*/ 4951136 h 5560060"/>
                                  <a:gd name="connsiteX10" fmla="*/ 3576955 w 3576955"/>
                                  <a:gd name="connsiteY10" fmla="*/ 5443014 h 5560060"/>
                                  <a:gd name="connsiteX11" fmla="*/ 3333210 w 3576955"/>
                                  <a:gd name="connsiteY11" fmla="*/ 5505164 h 5560060"/>
                                  <a:gd name="connsiteX12" fmla="*/ 2780030 w 3576955"/>
                                  <a:gd name="connsiteY12" fmla="*/ 5560060 h 5560060"/>
                                  <a:gd name="connsiteX13" fmla="*/ 1697863 w 3576955"/>
                                  <a:gd name="connsiteY13" fmla="*/ 5341493 h 5560060"/>
                                  <a:gd name="connsiteX14" fmla="*/ 814260 w 3576955"/>
                                  <a:gd name="connsiteY14" fmla="*/ 4745800 h 5560060"/>
                                  <a:gd name="connsiteX15" fmla="*/ 218567 w 3576955"/>
                                  <a:gd name="connsiteY15" fmla="*/ 3862197 h 5560060"/>
                                  <a:gd name="connsiteX16" fmla="*/ 0 w 3576955"/>
                                  <a:gd name="connsiteY16" fmla="*/ 2780030 h 5560060"/>
                                  <a:gd name="connsiteX17" fmla="*/ 218567 w 3576955"/>
                                  <a:gd name="connsiteY17" fmla="*/ 1697863 h 5560060"/>
                                  <a:gd name="connsiteX18" fmla="*/ 814260 w 3576955"/>
                                  <a:gd name="connsiteY18" fmla="*/ 814261 h 5560060"/>
                                  <a:gd name="connsiteX19" fmla="*/ 1697863 w 3576955"/>
                                  <a:gd name="connsiteY19" fmla="*/ 218567 h 5560060"/>
                                  <a:gd name="connsiteX20" fmla="*/ 2780030 w 3576955"/>
                                  <a:gd name="connsiteY20" fmla="*/ 0 h 556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576955" h="5560060">
                                    <a:moveTo>
                                      <a:pt x="2780030" y="0"/>
                                    </a:moveTo>
                                    <a:cubicBezTo>
                                      <a:pt x="2967609" y="0"/>
                                      <a:pt x="3152442" y="18383"/>
                                      <a:pt x="3333234" y="54896"/>
                                    </a:cubicBezTo>
                                    <a:lnTo>
                                      <a:pt x="3576955" y="117040"/>
                                    </a:lnTo>
                                    <a:lnTo>
                                      <a:pt x="3576955" y="608925"/>
                                    </a:lnTo>
                                    <a:lnTo>
                                      <a:pt x="3467806" y="568900"/>
                                    </a:lnTo>
                                    <a:cubicBezTo>
                                      <a:pt x="3250435" y="501146"/>
                                      <a:pt x="3019417" y="464630"/>
                                      <a:pt x="2780030" y="464630"/>
                                    </a:cubicBezTo>
                                    <a:cubicBezTo>
                                      <a:pt x="1503299" y="464630"/>
                                      <a:pt x="464629" y="1503299"/>
                                      <a:pt x="464629" y="2780030"/>
                                    </a:cubicBezTo>
                                    <a:cubicBezTo>
                                      <a:pt x="464629" y="4056761"/>
                                      <a:pt x="1503299" y="5095431"/>
                                      <a:pt x="2780030" y="5095431"/>
                                    </a:cubicBezTo>
                                    <a:cubicBezTo>
                                      <a:pt x="3019417" y="5095431"/>
                                      <a:pt x="3250435" y="5058915"/>
                                      <a:pt x="3467806" y="4991161"/>
                                    </a:cubicBezTo>
                                    <a:lnTo>
                                      <a:pt x="3576955" y="4951136"/>
                                    </a:lnTo>
                                    <a:lnTo>
                                      <a:pt x="3576955" y="5443014"/>
                                    </a:lnTo>
                                    <a:lnTo>
                                      <a:pt x="3333210" y="5505164"/>
                                    </a:lnTo>
                                    <a:cubicBezTo>
                                      <a:pt x="3152426" y="5541677"/>
                                      <a:pt x="2967609" y="5560060"/>
                                      <a:pt x="2780030" y="5560060"/>
                                    </a:cubicBezTo>
                                    <a:cubicBezTo>
                                      <a:pt x="2404808" y="5560060"/>
                                      <a:pt x="2040700" y="5486527"/>
                                      <a:pt x="1697863" y="5341493"/>
                                    </a:cubicBezTo>
                                    <a:cubicBezTo>
                                      <a:pt x="1366774" y="5201476"/>
                                      <a:pt x="1069531" y="5001070"/>
                                      <a:pt x="814260" y="4745800"/>
                                    </a:cubicBezTo>
                                    <a:cubicBezTo>
                                      <a:pt x="558990" y="4490530"/>
                                      <a:pt x="358584" y="4193286"/>
                                      <a:pt x="218567" y="3862197"/>
                                    </a:cubicBezTo>
                                    <a:cubicBezTo>
                                      <a:pt x="73533" y="3519297"/>
                                      <a:pt x="0" y="3155188"/>
                                      <a:pt x="0" y="2780030"/>
                                    </a:cubicBezTo>
                                    <a:cubicBezTo>
                                      <a:pt x="0" y="2404872"/>
                                      <a:pt x="73533" y="2040700"/>
                                      <a:pt x="218567" y="1697863"/>
                                    </a:cubicBezTo>
                                    <a:cubicBezTo>
                                      <a:pt x="358584" y="1366774"/>
                                      <a:pt x="558990" y="1069531"/>
                                      <a:pt x="814260" y="814261"/>
                                    </a:cubicBezTo>
                                    <a:cubicBezTo>
                                      <a:pt x="1069531" y="558991"/>
                                      <a:pt x="1366774" y="358585"/>
                                      <a:pt x="1697863" y="218567"/>
                                    </a:cubicBezTo>
                                    <a:cubicBezTo>
                                      <a:pt x="2040763" y="73533"/>
                                      <a:pt x="2404872" y="0"/>
                                      <a:pt x="2780030" y="0"/>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484926058" name="Freeform: Shape 17"/>
                            <wps:cNvSpPr/>
                            <wps:spPr>
                              <a:xfrm>
                                <a:off x="585214" y="582585"/>
                                <a:ext cx="2991740" cy="4395978"/>
                              </a:xfrm>
                              <a:custGeom>
                                <a:avLst/>
                                <a:gdLst>
                                  <a:gd name="connsiteX0" fmla="*/ 2197989 w 2991740"/>
                                  <a:gd name="connsiteY0" fmla="*/ 0 h 4395978"/>
                                  <a:gd name="connsiteX1" fmla="*/ 2847249 w 2991740"/>
                                  <a:gd name="connsiteY1" fmla="*/ 97459 h 4395978"/>
                                  <a:gd name="connsiteX2" fmla="*/ 2991740 w 2991740"/>
                                  <a:gd name="connsiteY2" fmla="*/ 150250 h 4395978"/>
                                  <a:gd name="connsiteX3" fmla="*/ 2991740 w 2991740"/>
                                  <a:gd name="connsiteY3" fmla="*/ 658797 h 4395978"/>
                                  <a:gd name="connsiteX4" fmla="*/ 2872055 w 2991740"/>
                                  <a:gd name="connsiteY4" fmla="*/ 601058 h 4395978"/>
                                  <a:gd name="connsiteX5" fmla="*/ 2197989 w 2991740"/>
                                  <a:gd name="connsiteY5" fmla="*/ 464630 h 4395978"/>
                                  <a:gd name="connsiteX6" fmla="*/ 464630 w 2991740"/>
                                  <a:gd name="connsiteY6" fmla="*/ 2197989 h 4395978"/>
                                  <a:gd name="connsiteX7" fmla="*/ 2197989 w 2991740"/>
                                  <a:gd name="connsiteY7" fmla="*/ 3931348 h 4395978"/>
                                  <a:gd name="connsiteX8" fmla="*/ 2872055 w 2991740"/>
                                  <a:gd name="connsiteY8" fmla="*/ 3794921 h 4395978"/>
                                  <a:gd name="connsiteX9" fmla="*/ 2991740 w 2991740"/>
                                  <a:gd name="connsiteY9" fmla="*/ 3737181 h 4395978"/>
                                  <a:gd name="connsiteX10" fmla="*/ 2991740 w 2991740"/>
                                  <a:gd name="connsiteY10" fmla="*/ 4245725 h 4395978"/>
                                  <a:gd name="connsiteX11" fmla="*/ 2847222 w 2991740"/>
                                  <a:gd name="connsiteY11" fmla="*/ 4298520 h 4395978"/>
                                  <a:gd name="connsiteX12" fmla="*/ 2197989 w 2991740"/>
                                  <a:gd name="connsiteY12" fmla="*/ 4395978 h 4395978"/>
                                  <a:gd name="connsiteX13" fmla="*/ 1342390 w 2991740"/>
                                  <a:gd name="connsiteY13" fmla="*/ 4223131 h 4395978"/>
                                  <a:gd name="connsiteX14" fmla="*/ 643827 w 2991740"/>
                                  <a:gd name="connsiteY14" fmla="*/ 3752152 h 4395978"/>
                                  <a:gd name="connsiteX15" fmla="*/ 172847 w 2991740"/>
                                  <a:gd name="connsiteY15" fmla="*/ 3053588 h 4395978"/>
                                  <a:gd name="connsiteX16" fmla="*/ 0 w 2991740"/>
                                  <a:gd name="connsiteY16" fmla="*/ 2197989 h 4395978"/>
                                  <a:gd name="connsiteX17" fmla="*/ 172847 w 2991740"/>
                                  <a:gd name="connsiteY17" fmla="*/ 1342390 h 4395978"/>
                                  <a:gd name="connsiteX18" fmla="*/ 643827 w 2991740"/>
                                  <a:gd name="connsiteY18" fmla="*/ 643827 h 4395978"/>
                                  <a:gd name="connsiteX19" fmla="*/ 1342390 w 2991740"/>
                                  <a:gd name="connsiteY19" fmla="*/ 172847 h 4395978"/>
                                  <a:gd name="connsiteX20" fmla="*/ 2197989 w 2991740"/>
                                  <a:gd name="connsiteY20" fmla="*/ 0 h 4395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91740" h="4395978">
                                    <a:moveTo>
                                      <a:pt x="2197989" y="0"/>
                                    </a:moveTo>
                                    <a:cubicBezTo>
                                      <a:pt x="2420446" y="0"/>
                                      <a:pt x="2638009" y="32719"/>
                                      <a:pt x="2847249" y="97459"/>
                                    </a:cubicBezTo>
                                    <a:lnTo>
                                      <a:pt x="2991740" y="150250"/>
                                    </a:lnTo>
                                    <a:lnTo>
                                      <a:pt x="2991740" y="658797"/>
                                    </a:lnTo>
                                    <a:lnTo>
                                      <a:pt x="2872055" y="601058"/>
                                    </a:lnTo>
                                    <a:cubicBezTo>
                                      <a:pt x="2664750" y="513227"/>
                                      <a:pt x="2436940" y="464630"/>
                                      <a:pt x="2197989" y="464630"/>
                                    </a:cubicBezTo>
                                    <a:cubicBezTo>
                                      <a:pt x="1242251" y="464630"/>
                                      <a:pt x="464630" y="1242187"/>
                                      <a:pt x="464630" y="2197989"/>
                                    </a:cubicBezTo>
                                    <a:cubicBezTo>
                                      <a:pt x="464630" y="3153791"/>
                                      <a:pt x="1242187" y="3931348"/>
                                      <a:pt x="2197989" y="3931348"/>
                                    </a:cubicBezTo>
                                    <a:cubicBezTo>
                                      <a:pt x="2436940" y="3931348"/>
                                      <a:pt x="2664750" y="3882751"/>
                                      <a:pt x="2872055" y="3794921"/>
                                    </a:cubicBezTo>
                                    <a:lnTo>
                                      <a:pt x="2991740" y="3737181"/>
                                    </a:lnTo>
                                    <a:lnTo>
                                      <a:pt x="2991740" y="4245725"/>
                                    </a:lnTo>
                                    <a:lnTo>
                                      <a:pt x="2847222" y="4298520"/>
                                    </a:lnTo>
                                    <a:cubicBezTo>
                                      <a:pt x="2637973" y="4363260"/>
                                      <a:pt x="2420446" y="4395978"/>
                                      <a:pt x="2197989" y="4395978"/>
                                    </a:cubicBezTo>
                                    <a:cubicBezTo>
                                      <a:pt x="1901381" y="4395978"/>
                                      <a:pt x="1613472" y="4337812"/>
                                      <a:pt x="1342390" y="4223131"/>
                                    </a:cubicBezTo>
                                    <a:cubicBezTo>
                                      <a:pt x="1080643" y="4112387"/>
                                      <a:pt x="845566" y="3953955"/>
                                      <a:pt x="643827" y="3752152"/>
                                    </a:cubicBezTo>
                                    <a:cubicBezTo>
                                      <a:pt x="442023" y="3550348"/>
                                      <a:pt x="283591" y="3315335"/>
                                      <a:pt x="172847" y="3053588"/>
                                    </a:cubicBezTo>
                                    <a:cubicBezTo>
                                      <a:pt x="58166" y="2782443"/>
                                      <a:pt x="0" y="2494598"/>
                                      <a:pt x="0" y="2197989"/>
                                    </a:cubicBezTo>
                                    <a:cubicBezTo>
                                      <a:pt x="0" y="1901381"/>
                                      <a:pt x="58166" y="1613472"/>
                                      <a:pt x="172847" y="1342390"/>
                                    </a:cubicBezTo>
                                    <a:cubicBezTo>
                                      <a:pt x="283591" y="1080643"/>
                                      <a:pt x="442023" y="845566"/>
                                      <a:pt x="643827" y="643827"/>
                                    </a:cubicBezTo>
                                    <a:cubicBezTo>
                                      <a:pt x="845630" y="442024"/>
                                      <a:pt x="1080643" y="283591"/>
                                      <a:pt x="1342390" y="172847"/>
                                    </a:cubicBezTo>
                                    <a:cubicBezTo>
                                      <a:pt x="1613535" y="58166"/>
                                      <a:pt x="1901381" y="0"/>
                                      <a:pt x="2197989"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14300">
                                  <a:prstClr val="black"/>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466189028" name="Freeform: Shape 19"/>
                            <wps:cNvSpPr/>
                            <wps:spPr>
                              <a:xfrm>
                                <a:off x="21056" y="0"/>
                                <a:ext cx="3555899" cy="2681949"/>
                              </a:xfrm>
                              <a:custGeom>
                                <a:avLst/>
                                <a:gdLst>
                                  <a:gd name="connsiteX0" fmla="*/ 2841007 w 3555899"/>
                                  <a:gd name="connsiteY0" fmla="*/ 1362 h 2681949"/>
                                  <a:gd name="connsiteX1" fmla="*/ 3119598 w 3555899"/>
                                  <a:gd name="connsiteY1" fmla="*/ 23997 h 2681949"/>
                                  <a:gd name="connsiteX2" fmla="*/ 3394622 w 3555899"/>
                                  <a:gd name="connsiteY2" fmla="*/ 73880 h 2681949"/>
                                  <a:gd name="connsiteX3" fmla="*/ 3555899 w 3555899"/>
                                  <a:gd name="connsiteY3" fmla="*/ 120121 h 2681949"/>
                                  <a:gd name="connsiteX4" fmla="*/ 3555899 w 3555899"/>
                                  <a:gd name="connsiteY4" fmla="*/ 608023 h 2681949"/>
                                  <a:gd name="connsiteX5" fmla="*/ 3504814 w 3555899"/>
                                  <a:gd name="connsiteY5" fmla="*/ 587905 h 2681949"/>
                                  <a:gd name="connsiteX6" fmla="*/ 3059209 w 3555899"/>
                                  <a:gd name="connsiteY6" fmla="*/ 484690 h 2681949"/>
                                  <a:gd name="connsiteX7" fmla="*/ 1347757 w 3555899"/>
                                  <a:gd name="connsiteY7" fmla="*/ 944493 h 2681949"/>
                                  <a:gd name="connsiteX8" fmla="*/ 462694 w 3555899"/>
                                  <a:gd name="connsiteY8" fmla="*/ 2479796 h 2681949"/>
                                  <a:gd name="connsiteX9" fmla="*/ 202153 w 3555899"/>
                                  <a:gd name="connsiteY9" fmla="*/ 2679948 h 2681949"/>
                                  <a:gd name="connsiteX10" fmla="*/ 2001 w 3555899"/>
                                  <a:gd name="connsiteY10" fmla="*/ 2419408 h 2681949"/>
                                  <a:gd name="connsiteX11" fmla="*/ 359252 w 3555899"/>
                                  <a:gd name="connsiteY11" fmla="*/ 1374769 h 2681949"/>
                                  <a:gd name="connsiteX12" fmla="*/ 1064674 w 3555899"/>
                                  <a:gd name="connsiteY12" fmla="*/ 576003 h 2681949"/>
                                  <a:gd name="connsiteX13" fmla="*/ 2018190 w 3555899"/>
                                  <a:gd name="connsiteY13" fmla="*/ 100134 h 2681949"/>
                                  <a:gd name="connsiteX14" fmla="*/ 2841007 w 3555899"/>
                                  <a:gd name="connsiteY14" fmla="*/ 1362 h 2681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55899" h="2681949">
                                    <a:moveTo>
                                      <a:pt x="2841007" y="1362"/>
                                    </a:moveTo>
                                    <a:cubicBezTo>
                                      <a:pt x="2933670" y="4264"/>
                                      <a:pt x="3026586" y="11805"/>
                                      <a:pt x="3119598" y="23997"/>
                                    </a:cubicBezTo>
                                    <a:cubicBezTo>
                                      <a:pt x="3212610" y="36173"/>
                                      <a:pt x="3304335" y="52818"/>
                                      <a:pt x="3394622" y="73880"/>
                                    </a:cubicBezTo>
                                    <a:lnTo>
                                      <a:pt x="3555899" y="120121"/>
                                    </a:lnTo>
                                    <a:lnTo>
                                      <a:pt x="3555899" y="608023"/>
                                    </a:lnTo>
                                    <a:lnTo>
                                      <a:pt x="3504814" y="587905"/>
                                    </a:lnTo>
                                    <a:cubicBezTo>
                                      <a:pt x="3361572" y="539479"/>
                                      <a:pt x="3212514" y="504772"/>
                                      <a:pt x="3059209" y="484690"/>
                                    </a:cubicBezTo>
                                    <a:cubicBezTo>
                                      <a:pt x="2445989" y="404362"/>
                                      <a:pt x="1838168" y="567684"/>
                                      <a:pt x="1347757" y="944493"/>
                                    </a:cubicBezTo>
                                    <a:cubicBezTo>
                                      <a:pt x="857346" y="1321302"/>
                                      <a:pt x="543021" y="1866576"/>
                                      <a:pt x="462694" y="2479796"/>
                                    </a:cubicBezTo>
                                    <a:cubicBezTo>
                                      <a:pt x="446057" y="2606987"/>
                                      <a:pt x="329407" y="2696649"/>
                                      <a:pt x="202153" y="2679948"/>
                                    </a:cubicBezTo>
                                    <a:cubicBezTo>
                                      <a:pt x="74963" y="2663311"/>
                                      <a:pt x="-14699" y="2546662"/>
                                      <a:pt x="2001" y="2419408"/>
                                    </a:cubicBezTo>
                                    <a:cubicBezTo>
                                      <a:pt x="50706" y="2047361"/>
                                      <a:pt x="170911" y="1695889"/>
                                      <a:pt x="359252" y="1374769"/>
                                    </a:cubicBezTo>
                                    <a:cubicBezTo>
                                      <a:pt x="541116" y="1064698"/>
                                      <a:pt x="778416" y="795966"/>
                                      <a:pt x="1064674" y="576003"/>
                                    </a:cubicBezTo>
                                    <a:cubicBezTo>
                                      <a:pt x="1350932" y="356102"/>
                                      <a:pt x="1671734" y="195955"/>
                                      <a:pt x="2018190" y="100134"/>
                                    </a:cubicBezTo>
                                    <a:cubicBezTo>
                                      <a:pt x="2287319" y="25696"/>
                                      <a:pt x="2563020" y="-7344"/>
                                      <a:pt x="2841007" y="1362"/>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96193957" name="Freeform: Shape 24"/>
                            <wps:cNvSpPr/>
                            <wps:spPr>
                              <a:xfrm>
                                <a:off x="713730" y="3247353"/>
                                <a:ext cx="2863225" cy="1731718"/>
                              </a:xfrm>
                              <a:custGeom>
                                <a:avLst/>
                                <a:gdLst>
                                  <a:gd name="connsiteX0" fmla="*/ 240633 w 2863225"/>
                                  <a:gd name="connsiteY0" fmla="*/ 160 h 1731718"/>
                                  <a:gd name="connsiteX1" fmla="*/ 449462 w 2863225"/>
                                  <a:gd name="connsiteY1" fmla="*/ 149679 h 1731718"/>
                                  <a:gd name="connsiteX2" fmla="*/ 1359862 w 2863225"/>
                                  <a:gd name="connsiteY2" fmla="*/ 1114625 h 1731718"/>
                                  <a:gd name="connsiteX3" fmla="*/ 2685932 w 2863225"/>
                                  <a:gd name="connsiteY3" fmla="*/ 1153169 h 1731718"/>
                                  <a:gd name="connsiteX4" fmla="*/ 2848141 w 2863225"/>
                                  <a:gd name="connsiteY4" fmla="*/ 1081850 h 1731718"/>
                                  <a:gd name="connsiteX5" fmla="*/ 2863225 w 2863225"/>
                                  <a:gd name="connsiteY5" fmla="*/ 1073303 h 1731718"/>
                                  <a:gd name="connsiteX6" fmla="*/ 2863225 w 2863225"/>
                                  <a:gd name="connsiteY6" fmla="*/ 1082217 h 1731718"/>
                                  <a:gd name="connsiteX7" fmla="*/ 2851661 w 2863225"/>
                                  <a:gd name="connsiteY7" fmla="*/ 1088769 h 1731718"/>
                                  <a:gd name="connsiteX8" fmla="*/ 2688726 w 2863225"/>
                                  <a:gd name="connsiteY8" fmla="*/ 1160408 h 1731718"/>
                                  <a:gd name="connsiteX9" fmla="*/ 1356687 w 2863225"/>
                                  <a:gd name="connsiteY9" fmla="*/ 1121673 h 1731718"/>
                                  <a:gd name="connsiteX10" fmla="*/ 442223 w 2863225"/>
                                  <a:gd name="connsiteY10" fmla="*/ 152409 h 1731718"/>
                                  <a:gd name="connsiteX11" fmla="*/ 232102 w 2863225"/>
                                  <a:gd name="connsiteY11" fmla="*/ 7693 h 1731718"/>
                                  <a:gd name="connsiteX12" fmla="*/ 232102 w 2863225"/>
                                  <a:gd name="connsiteY12" fmla="*/ 7756 h 1731718"/>
                                  <a:gd name="connsiteX13" fmla="*/ 152473 w 2863225"/>
                                  <a:gd name="connsiteY13" fmla="*/ 22425 h 1731718"/>
                                  <a:gd name="connsiteX14" fmla="*/ 22488 w 2863225"/>
                                  <a:gd name="connsiteY14" fmla="*/ 312175 h 1731718"/>
                                  <a:gd name="connsiteX15" fmla="*/ 486673 w 2863225"/>
                                  <a:gd name="connsiteY15" fmla="*/ 1047759 h 1731718"/>
                                  <a:gd name="connsiteX16" fmla="*/ 1172854 w 2863225"/>
                                  <a:gd name="connsiteY16" fmla="*/ 1531439 h 1731718"/>
                                  <a:gd name="connsiteX17" fmla="*/ 1990353 w 2863225"/>
                                  <a:gd name="connsiteY17" fmla="*/ 1722447 h 1731718"/>
                                  <a:gd name="connsiteX18" fmla="*/ 2070744 w 2863225"/>
                                  <a:gd name="connsiteY18" fmla="*/ 1723907 h 1731718"/>
                                  <a:gd name="connsiteX19" fmla="*/ 2848493 w 2863225"/>
                                  <a:gd name="connsiteY19" fmla="*/ 1580143 h 1731718"/>
                                  <a:gd name="connsiteX20" fmla="*/ 2863225 w 2863225"/>
                                  <a:gd name="connsiteY20" fmla="*/ 1573691 h 1731718"/>
                                  <a:gd name="connsiteX21" fmla="*/ 2863225 w 2863225"/>
                                  <a:gd name="connsiteY21" fmla="*/ 1582152 h 1731718"/>
                                  <a:gd name="connsiteX22" fmla="*/ 2851286 w 2863225"/>
                                  <a:gd name="connsiteY22" fmla="*/ 1587382 h 1731718"/>
                                  <a:gd name="connsiteX23" fmla="*/ 2070808 w 2863225"/>
                                  <a:gd name="connsiteY23" fmla="*/ 1731654 h 1731718"/>
                                  <a:gd name="connsiteX24" fmla="*/ 2070681 w 2863225"/>
                                  <a:gd name="connsiteY24" fmla="*/ 1731718 h 1731718"/>
                                  <a:gd name="connsiteX25" fmla="*/ 1990036 w 2863225"/>
                                  <a:gd name="connsiteY25" fmla="*/ 1730257 h 1731718"/>
                                  <a:gd name="connsiteX26" fmla="*/ 1169616 w 2863225"/>
                                  <a:gd name="connsiteY26" fmla="*/ 1538551 h 1731718"/>
                                  <a:gd name="connsiteX27" fmla="*/ 481022 w 2863225"/>
                                  <a:gd name="connsiteY27" fmla="*/ 1053157 h 1731718"/>
                                  <a:gd name="connsiteX28" fmla="*/ 15186 w 2863225"/>
                                  <a:gd name="connsiteY28" fmla="*/ 314969 h 1731718"/>
                                  <a:gd name="connsiteX29" fmla="*/ 149679 w 2863225"/>
                                  <a:gd name="connsiteY29" fmla="*/ 15186 h 1731718"/>
                                  <a:gd name="connsiteX30" fmla="*/ 240633 w 2863225"/>
                                  <a:gd name="connsiteY30" fmla="*/ 160 h 1731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63225" h="1731718">
                                    <a:moveTo>
                                      <a:pt x="240633" y="160"/>
                                    </a:moveTo>
                                    <a:cubicBezTo>
                                      <a:pt x="331102" y="3529"/>
                                      <a:pt x="415267" y="59906"/>
                                      <a:pt x="449462" y="149679"/>
                                    </a:cubicBezTo>
                                    <a:cubicBezTo>
                                      <a:pt x="614118" y="582431"/>
                                      <a:pt x="937460" y="925077"/>
                                      <a:pt x="1359862" y="1114625"/>
                                    </a:cubicBezTo>
                                    <a:cubicBezTo>
                                      <a:pt x="1782264" y="1304172"/>
                                      <a:pt x="2253243" y="1317888"/>
                                      <a:pt x="2685932" y="1153169"/>
                                    </a:cubicBezTo>
                                    <a:cubicBezTo>
                                      <a:pt x="2741760" y="1131925"/>
                                      <a:pt x="2795858" y="1108089"/>
                                      <a:pt x="2848141" y="1081850"/>
                                    </a:cubicBezTo>
                                    <a:lnTo>
                                      <a:pt x="2863225" y="1073303"/>
                                    </a:lnTo>
                                    <a:lnTo>
                                      <a:pt x="2863225" y="1082217"/>
                                    </a:lnTo>
                                    <a:lnTo>
                                      <a:pt x="2851661" y="1088769"/>
                                    </a:lnTo>
                                    <a:cubicBezTo>
                                      <a:pt x="2799144" y="1115125"/>
                                      <a:pt x="2744804" y="1139068"/>
                                      <a:pt x="2688726" y="1160408"/>
                                    </a:cubicBezTo>
                                    <a:cubicBezTo>
                                      <a:pt x="2254069" y="1325826"/>
                                      <a:pt x="1781057" y="1312046"/>
                                      <a:pt x="1356687" y="1121673"/>
                                    </a:cubicBezTo>
                                    <a:cubicBezTo>
                                      <a:pt x="932380" y="931300"/>
                                      <a:pt x="607641" y="587067"/>
                                      <a:pt x="442223" y="152409"/>
                                    </a:cubicBezTo>
                                    <a:cubicBezTo>
                                      <a:pt x="408124" y="62874"/>
                                      <a:pt x="322653" y="7693"/>
                                      <a:pt x="232102" y="7693"/>
                                    </a:cubicBezTo>
                                    <a:lnTo>
                                      <a:pt x="232102" y="7756"/>
                                    </a:lnTo>
                                    <a:cubicBezTo>
                                      <a:pt x="205622" y="7756"/>
                                      <a:pt x="178698" y="12455"/>
                                      <a:pt x="152473" y="22425"/>
                                    </a:cubicBezTo>
                                    <a:cubicBezTo>
                                      <a:pt x="36712" y="66494"/>
                                      <a:pt x="-21581" y="196478"/>
                                      <a:pt x="22488" y="312175"/>
                                    </a:cubicBezTo>
                                    <a:cubicBezTo>
                                      <a:pt x="127581" y="588400"/>
                                      <a:pt x="283791" y="835923"/>
                                      <a:pt x="486673" y="1047759"/>
                                    </a:cubicBezTo>
                                    <a:cubicBezTo>
                                      <a:pt x="682571" y="1252293"/>
                                      <a:pt x="913393" y="1415043"/>
                                      <a:pt x="1172854" y="1531439"/>
                                    </a:cubicBezTo>
                                    <a:cubicBezTo>
                                      <a:pt x="1432315" y="1647834"/>
                                      <a:pt x="1707334" y="1712160"/>
                                      <a:pt x="1990353" y="1722447"/>
                                    </a:cubicBezTo>
                                    <a:cubicBezTo>
                                      <a:pt x="2017023" y="1723399"/>
                                      <a:pt x="2044074" y="1723907"/>
                                      <a:pt x="2070744" y="1723907"/>
                                    </a:cubicBezTo>
                                    <a:cubicBezTo>
                                      <a:pt x="2336174" y="1723907"/>
                                      <a:pt x="2597858" y="1675520"/>
                                      <a:pt x="2848493" y="1580143"/>
                                    </a:cubicBezTo>
                                    <a:lnTo>
                                      <a:pt x="2863225" y="1573691"/>
                                    </a:lnTo>
                                    <a:lnTo>
                                      <a:pt x="2863225" y="1582152"/>
                                    </a:lnTo>
                                    <a:lnTo>
                                      <a:pt x="2851286" y="1587382"/>
                                    </a:lnTo>
                                    <a:cubicBezTo>
                                      <a:pt x="2599763" y="1683077"/>
                                      <a:pt x="2337127" y="1731654"/>
                                      <a:pt x="2070808" y="1731654"/>
                                    </a:cubicBezTo>
                                    <a:lnTo>
                                      <a:pt x="2070681" y="1731718"/>
                                    </a:lnTo>
                                    <a:cubicBezTo>
                                      <a:pt x="2043947" y="1731718"/>
                                      <a:pt x="2016769" y="1731210"/>
                                      <a:pt x="1990036" y="1730257"/>
                                    </a:cubicBezTo>
                                    <a:cubicBezTo>
                                      <a:pt x="1706000" y="1719907"/>
                                      <a:pt x="1429966" y="1655391"/>
                                      <a:pt x="1169616" y="1538551"/>
                                    </a:cubicBezTo>
                                    <a:cubicBezTo>
                                      <a:pt x="909266" y="1421711"/>
                                      <a:pt x="677554" y="1258389"/>
                                      <a:pt x="481022" y="1053157"/>
                                    </a:cubicBezTo>
                                    <a:cubicBezTo>
                                      <a:pt x="277441" y="840559"/>
                                      <a:pt x="120659" y="592147"/>
                                      <a:pt x="15186" y="314969"/>
                                    </a:cubicBezTo>
                                    <a:cubicBezTo>
                                      <a:pt x="-30344" y="195272"/>
                                      <a:pt x="29981" y="60779"/>
                                      <a:pt x="149679" y="15186"/>
                                    </a:cubicBezTo>
                                    <a:cubicBezTo>
                                      <a:pt x="179619" y="3804"/>
                                      <a:pt x="210476" y="-963"/>
                                      <a:pt x="240633" y="160"/>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49303741" name="Freeform: Shape 26"/>
                            <wps:cNvSpPr/>
                            <wps:spPr>
                              <a:xfrm>
                                <a:off x="713656" y="3247279"/>
                                <a:ext cx="2863299" cy="1731792"/>
                              </a:xfrm>
                              <a:custGeom>
                                <a:avLst/>
                                <a:gdLst>
                                  <a:gd name="connsiteX0" fmla="*/ 240779 w 2863299"/>
                                  <a:gd name="connsiteY0" fmla="*/ 154 h 1731792"/>
                                  <a:gd name="connsiteX1" fmla="*/ 449537 w 2863299"/>
                                  <a:gd name="connsiteY1" fmla="*/ 149753 h 1731792"/>
                                  <a:gd name="connsiteX2" fmla="*/ 1359936 w 2863299"/>
                                  <a:gd name="connsiteY2" fmla="*/ 1114699 h 1731792"/>
                                  <a:gd name="connsiteX3" fmla="*/ 2686006 w 2863299"/>
                                  <a:gd name="connsiteY3" fmla="*/ 1153243 h 1731792"/>
                                  <a:gd name="connsiteX4" fmla="*/ 2848215 w 2863299"/>
                                  <a:gd name="connsiteY4" fmla="*/ 1081924 h 1731792"/>
                                  <a:gd name="connsiteX5" fmla="*/ 2863299 w 2863299"/>
                                  <a:gd name="connsiteY5" fmla="*/ 1073377 h 1731792"/>
                                  <a:gd name="connsiteX6" fmla="*/ 2863299 w 2863299"/>
                                  <a:gd name="connsiteY6" fmla="*/ 1582228 h 1731792"/>
                                  <a:gd name="connsiteX7" fmla="*/ 2851361 w 2863299"/>
                                  <a:gd name="connsiteY7" fmla="*/ 1587457 h 1731792"/>
                                  <a:gd name="connsiteX8" fmla="*/ 2070882 w 2863299"/>
                                  <a:gd name="connsiteY8" fmla="*/ 1731729 h 1731792"/>
                                  <a:gd name="connsiteX9" fmla="*/ 2070755 w 2863299"/>
                                  <a:gd name="connsiteY9" fmla="*/ 1731792 h 1731792"/>
                                  <a:gd name="connsiteX10" fmla="*/ 1990110 w 2863299"/>
                                  <a:gd name="connsiteY10" fmla="*/ 1730332 h 1731792"/>
                                  <a:gd name="connsiteX11" fmla="*/ 1169690 w 2863299"/>
                                  <a:gd name="connsiteY11" fmla="*/ 1538625 h 1731792"/>
                                  <a:gd name="connsiteX12" fmla="*/ 481096 w 2863299"/>
                                  <a:gd name="connsiteY12" fmla="*/ 1053231 h 1731792"/>
                                  <a:gd name="connsiteX13" fmla="*/ 15260 w 2863299"/>
                                  <a:gd name="connsiteY13" fmla="*/ 315043 h 1731792"/>
                                  <a:gd name="connsiteX14" fmla="*/ 149753 w 2863299"/>
                                  <a:gd name="connsiteY14" fmla="*/ 15260 h 1731792"/>
                                  <a:gd name="connsiteX15" fmla="*/ 240779 w 2863299"/>
                                  <a:gd name="connsiteY15" fmla="*/ 154 h 1731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863299" h="1731792">
                                    <a:moveTo>
                                      <a:pt x="240779" y="154"/>
                                    </a:moveTo>
                                    <a:cubicBezTo>
                                      <a:pt x="331260" y="3461"/>
                                      <a:pt x="415294" y="59837"/>
                                      <a:pt x="449537" y="149753"/>
                                    </a:cubicBezTo>
                                    <a:cubicBezTo>
                                      <a:pt x="614192" y="582442"/>
                                      <a:pt x="937534" y="925152"/>
                                      <a:pt x="1359936" y="1114699"/>
                                    </a:cubicBezTo>
                                    <a:cubicBezTo>
                                      <a:pt x="1782338" y="1304247"/>
                                      <a:pt x="2253318" y="1317963"/>
                                      <a:pt x="2686006" y="1153243"/>
                                    </a:cubicBezTo>
                                    <a:cubicBezTo>
                                      <a:pt x="2741834" y="1131999"/>
                                      <a:pt x="2795932" y="1108163"/>
                                      <a:pt x="2848215" y="1081924"/>
                                    </a:cubicBezTo>
                                    <a:lnTo>
                                      <a:pt x="2863299" y="1073377"/>
                                    </a:lnTo>
                                    <a:lnTo>
                                      <a:pt x="2863299" y="1582228"/>
                                    </a:lnTo>
                                    <a:lnTo>
                                      <a:pt x="2851361" y="1587457"/>
                                    </a:lnTo>
                                    <a:cubicBezTo>
                                      <a:pt x="2599519" y="1683278"/>
                                      <a:pt x="2337328" y="1731729"/>
                                      <a:pt x="2070882" y="1731729"/>
                                    </a:cubicBezTo>
                                    <a:lnTo>
                                      <a:pt x="2070755" y="1731792"/>
                                    </a:lnTo>
                                    <a:cubicBezTo>
                                      <a:pt x="2043895" y="1731792"/>
                                      <a:pt x="2017034" y="1731284"/>
                                      <a:pt x="1990110" y="1730332"/>
                                    </a:cubicBezTo>
                                    <a:cubicBezTo>
                                      <a:pt x="1706075" y="1719981"/>
                                      <a:pt x="1430040" y="1655465"/>
                                      <a:pt x="1169690" y="1538625"/>
                                    </a:cubicBezTo>
                                    <a:cubicBezTo>
                                      <a:pt x="909340" y="1421785"/>
                                      <a:pt x="677629" y="1258463"/>
                                      <a:pt x="481096" y="1053231"/>
                                    </a:cubicBezTo>
                                    <a:cubicBezTo>
                                      <a:pt x="277515" y="840633"/>
                                      <a:pt x="120733" y="592221"/>
                                      <a:pt x="15260" y="315043"/>
                                    </a:cubicBezTo>
                                    <a:cubicBezTo>
                                      <a:pt x="-30396" y="195155"/>
                                      <a:pt x="29865" y="60917"/>
                                      <a:pt x="149753" y="15260"/>
                                    </a:cubicBezTo>
                                    <a:cubicBezTo>
                                      <a:pt x="179741" y="3846"/>
                                      <a:pt x="210618" y="-948"/>
                                      <a:pt x="240779" y="154"/>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63500" dist="50800" dir="2700000">
                                  <a:prstClr val="black">
                                    <a:alpha val="50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475641076" name="Freeform: Shape 32"/>
                            <wps:cNvSpPr/>
                            <wps:spPr>
                              <a:xfrm>
                                <a:off x="1156969" y="1154337"/>
                                <a:ext cx="2419985" cy="3252470"/>
                              </a:xfrm>
                              <a:custGeom>
                                <a:avLst/>
                                <a:gdLst>
                                  <a:gd name="connsiteX0" fmla="*/ 1626235 w 2419985"/>
                                  <a:gd name="connsiteY0" fmla="*/ 0 h 3252470"/>
                                  <a:gd name="connsiteX1" fmla="*/ 2391876 w 2419985"/>
                                  <a:gd name="connsiteY1" fmla="*/ 190627 h 3252470"/>
                                  <a:gd name="connsiteX2" fmla="*/ 2419985 w 2419985"/>
                                  <a:gd name="connsiteY2" fmla="*/ 207496 h 3252470"/>
                                  <a:gd name="connsiteX3" fmla="*/ 2419985 w 2419985"/>
                                  <a:gd name="connsiteY3" fmla="*/ 780465 h 3252470"/>
                                  <a:gd name="connsiteX4" fmla="*/ 2364703 w 2419985"/>
                                  <a:gd name="connsiteY4" fmla="*/ 730211 h 3252470"/>
                                  <a:gd name="connsiteX5" fmla="*/ 1626235 w 2419985"/>
                                  <a:gd name="connsiteY5" fmla="*/ 464630 h 3252470"/>
                                  <a:gd name="connsiteX6" fmla="*/ 464629 w 2419985"/>
                                  <a:gd name="connsiteY6" fmla="*/ 1626235 h 3252470"/>
                                  <a:gd name="connsiteX7" fmla="*/ 1626235 w 2419985"/>
                                  <a:gd name="connsiteY7" fmla="*/ 2787841 h 3252470"/>
                                  <a:gd name="connsiteX8" fmla="*/ 2364703 w 2419985"/>
                                  <a:gd name="connsiteY8" fmla="*/ 2522260 h 3252470"/>
                                  <a:gd name="connsiteX9" fmla="*/ 2419985 w 2419985"/>
                                  <a:gd name="connsiteY9" fmla="*/ 2472006 h 3252470"/>
                                  <a:gd name="connsiteX10" fmla="*/ 2419985 w 2419985"/>
                                  <a:gd name="connsiteY10" fmla="*/ 3044975 h 3252470"/>
                                  <a:gd name="connsiteX11" fmla="*/ 2391876 w 2419985"/>
                                  <a:gd name="connsiteY11" fmla="*/ 3061843 h 3252470"/>
                                  <a:gd name="connsiteX12" fmla="*/ 1626235 w 2419985"/>
                                  <a:gd name="connsiteY12" fmla="*/ 3252470 h 3252470"/>
                                  <a:gd name="connsiteX13" fmla="*/ 476313 w 2419985"/>
                                  <a:gd name="connsiteY13" fmla="*/ 2776157 h 3252470"/>
                                  <a:gd name="connsiteX14" fmla="*/ 0 w 2419985"/>
                                  <a:gd name="connsiteY14" fmla="*/ 1626235 h 3252470"/>
                                  <a:gd name="connsiteX15" fmla="*/ 476313 w 2419985"/>
                                  <a:gd name="connsiteY15" fmla="*/ 476314 h 3252470"/>
                                  <a:gd name="connsiteX16" fmla="*/ 1626235 w 2419985"/>
                                  <a:gd name="connsiteY16" fmla="*/ 0 h 3252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419985" h="3252470">
                                    <a:moveTo>
                                      <a:pt x="1626235" y="0"/>
                                    </a:moveTo>
                                    <a:cubicBezTo>
                                      <a:pt x="1897737" y="0"/>
                                      <a:pt x="2159069" y="66080"/>
                                      <a:pt x="2391876" y="190627"/>
                                    </a:cubicBezTo>
                                    <a:lnTo>
                                      <a:pt x="2419985" y="207496"/>
                                    </a:lnTo>
                                    <a:lnTo>
                                      <a:pt x="2419985" y="780465"/>
                                    </a:lnTo>
                                    <a:lnTo>
                                      <a:pt x="2364703" y="730211"/>
                                    </a:lnTo>
                                    <a:cubicBezTo>
                                      <a:pt x="2163832" y="564368"/>
                                      <a:pt x="1906464" y="464630"/>
                                      <a:pt x="1626235" y="464630"/>
                                    </a:cubicBezTo>
                                    <a:cubicBezTo>
                                      <a:pt x="985710" y="464630"/>
                                      <a:pt x="464629" y="985711"/>
                                      <a:pt x="464629" y="1626235"/>
                                    </a:cubicBezTo>
                                    <a:cubicBezTo>
                                      <a:pt x="464629" y="2266760"/>
                                      <a:pt x="985710" y="2787841"/>
                                      <a:pt x="1626235" y="2787841"/>
                                    </a:cubicBezTo>
                                    <a:cubicBezTo>
                                      <a:pt x="1906464" y="2787841"/>
                                      <a:pt x="2163832" y="2688103"/>
                                      <a:pt x="2364703" y="2522260"/>
                                    </a:cubicBezTo>
                                    <a:lnTo>
                                      <a:pt x="2419985" y="2472006"/>
                                    </a:lnTo>
                                    <a:lnTo>
                                      <a:pt x="2419985" y="3044975"/>
                                    </a:lnTo>
                                    <a:lnTo>
                                      <a:pt x="2391876" y="3061843"/>
                                    </a:lnTo>
                                    <a:cubicBezTo>
                                      <a:pt x="2159069" y="3186391"/>
                                      <a:pt x="1897737" y="3252470"/>
                                      <a:pt x="1626235" y="3252470"/>
                                    </a:cubicBezTo>
                                    <a:cubicBezTo>
                                      <a:pt x="1191832" y="3252470"/>
                                      <a:pt x="783463" y="3083306"/>
                                      <a:pt x="476313" y="2776157"/>
                                    </a:cubicBezTo>
                                    <a:cubicBezTo>
                                      <a:pt x="169164" y="2469007"/>
                                      <a:pt x="0" y="2060638"/>
                                      <a:pt x="0" y="1626235"/>
                                    </a:cubicBezTo>
                                    <a:cubicBezTo>
                                      <a:pt x="0" y="1191832"/>
                                      <a:pt x="169164" y="783463"/>
                                      <a:pt x="476313" y="476314"/>
                                    </a:cubicBezTo>
                                    <a:cubicBezTo>
                                      <a:pt x="783463" y="169164"/>
                                      <a:pt x="1191832" y="0"/>
                                      <a:pt x="1626235"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42895139" name="Freeform: Shape 34"/>
                            <wps:cNvSpPr/>
                            <wps:spPr>
                              <a:xfrm>
                                <a:off x="804248" y="582166"/>
                                <a:ext cx="2772706" cy="1528528"/>
                              </a:xfrm>
                              <a:custGeom>
                                <a:avLst/>
                                <a:gdLst>
                                  <a:gd name="connsiteX0" fmla="*/ 1936010 w 2772706"/>
                                  <a:gd name="connsiteY0" fmla="*/ 417 h 1528528"/>
                                  <a:gd name="connsiteX1" fmla="*/ 2148057 w 2772706"/>
                                  <a:gd name="connsiteY1" fmla="*/ 6515 h 1528528"/>
                                  <a:gd name="connsiteX2" fmla="*/ 2579039 w 2772706"/>
                                  <a:gd name="connsiteY2" fmla="*/ 83485 h 1528528"/>
                                  <a:gd name="connsiteX3" fmla="*/ 2772706 w 2772706"/>
                                  <a:gd name="connsiteY3" fmla="*/ 149339 h 1528528"/>
                                  <a:gd name="connsiteX4" fmla="*/ 2772706 w 2772706"/>
                                  <a:gd name="connsiteY4" fmla="*/ 157430 h 1528528"/>
                                  <a:gd name="connsiteX5" fmla="*/ 2576951 w 2772706"/>
                                  <a:gd name="connsiteY5" fmla="*/ 90859 h 1528528"/>
                                  <a:gd name="connsiteX6" fmla="*/ 2147485 w 2772706"/>
                                  <a:gd name="connsiteY6" fmla="*/ 14135 h 1528528"/>
                                  <a:gd name="connsiteX7" fmla="*/ 1313603 w 2772706"/>
                                  <a:gd name="connsiteY7" fmla="*/ 111607 h 1528528"/>
                                  <a:gd name="connsiteX8" fmla="*/ 577130 w 2772706"/>
                                  <a:gd name="connsiteY8" fmla="*/ 514705 h 1528528"/>
                                  <a:gd name="connsiteX9" fmla="*/ 32808 w 2772706"/>
                                  <a:gd name="connsiteY9" fmla="*/ 1193203 h 1528528"/>
                                  <a:gd name="connsiteX10" fmla="*/ 18393 w 2772706"/>
                                  <a:gd name="connsiteY10" fmla="*/ 1364462 h 1528528"/>
                                  <a:gd name="connsiteX11" fmla="*/ 129265 w 2772706"/>
                                  <a:gd name="connsiteY11" fmla="*/ 1495780 h 1528528"/>
                                  <a:gd name="connsiteX12" fmla="*/ 431842 w 2772706"/>
                                  <a:gd name="connsiteY12" fmla="*/ 1399324 h 1528528"/>
                                  <a:gd name="connsiteX13" fmla="*/ 1449938 w 2772706"/>
                                  <a:gd name="connsiteY13" fmla="*/ 539534 h 1528528"/>
                                  <a:gd name="connsiteX14" fmla="*/ 1980671 w 2772706"/>
                                  <a:gd name="connsiteY14" fmla="*/ 456412 h 1528528"/>
                                  <a:gd name="connsiteX15" fmla="*/ 1980925 w 2772706"/>
                                  <a:gd name="connsiteY15" fmla="*/ 456476 h 1528528"/>
                                  <a:gd name="connsiteX16" fmla="*/ 2586304 w 2772706"/>
                                  <a:gd name="connsiteY16" fmla="*/ 566418 h 1528528"/>
                                  <a:gd name="connsiteX17" fmla="*/ 2772706 w 2772706"/>
                                  <a:gd name="connsiteY17" fmla="*/ 649180 h 1528528"/>
                                  <a:gd name="connsiteX18" fmla="*/ 2772706 w 2772706"/>
                                  <a:gd name="connsiteY18" fmla="*/ 657624 h 1528528"/>
                                  <a:gd name="connsiteX19" fmla="*/ 2617606 w 2772706"/>
                                  <a:gd name="connsiteY19" fmla="*/ 586846 h 1528528"/>
                                  <a:gd name="connsiteX20" fmla="*/ 1452478 w 2772706"/>
                                  <a:gd name="connsiteY20" fmla="*/ 546963 h 1528528"/>
                                  <a:gd name="connsiteX21" fmla="*/ 438890 w 2772706"/>
                                  <a:gd name="connsiteY21" fmla="*/ 1402880 h 1528528"/>
                                  <a:gd name="connsiteX22" fmla="*/ 125835 w 2772706"/>
                                  <a:gd name="connsiteY22" fmla="*/ 1502638 h 1528528"/>
                                  <a:gd name="connsiteX23" fmla="*/ 11091 w 2772706"/>
                                  <a:gd name="connsiteY23" fmla="*/ 1366812 h 1528528"/>
                                  <a:gd name="connsiteX24" fmla="*/ 26014 w 2772706"/>
                                  <a:gd name="connsiteY24" fmla="*/ 1189647 h 1528528"/>
                                  <a:gd name="connsiteX25" fmla="*/ 572240 w 2772706"/>
                                  <a:gd name="connsiteY25" fmla="*/ 508800 h 1528528"/>
                                  <a:gd name="connsiteX26" fmla="*/ 1311253 w 2772706"/>
                                  <a:gd name="connsiteY26" fmla="*/ 104305 h 1528528"/>
                                  <a:gd name="connsiteX27" fmla="*/ 1936010 w 2772706"/>
                                  <a:gd name="connsiteY27" fmla="*/ 417 h 1528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772706" h="1528528">
                                    <a:moveTo>
                                      <a:pt x="1936010" y="417"/>
                                    </a:moveTo>
                                    <a:cubicBezTo>
                                      <a:pt x="2006500" y="-958"/>
                                      <a:pt x="2077223" y="1070"/>
                                      <a:pt x="2148057" y="6515"/>
                                    </a:cubicBezTo>
                                    <a:cubicBezTo>
                                      <a:pt x="2294805" y="17786"/>
                                      <a:pt x="2438791" y="43535"/>
                                      <a:pt x="2579039" y="83485"/>
                                    </a:cubicBezTo>
                                    <a:lnTo>
                                      <a:pt x="2772706" y="149339"/>
                                    </a:lnTo>
                                    <a:lnTo>
                                      <a:pt x="2772706" y="157430"/>
                                    </a:lnTo>
                                    <a:lnTo>
                                      <a:pt x="2576951" y="90859"/>
                                    </a:lnTo>
                                    <a:cubicBezTo>
                                      <a:pt x="2437204" y="51044"/>
                                      <a:pt x="2293725" y="25375"/>
                                      <a:pt x="2147485" y="14135"/>
                                    </a:cubicBezTo>
                                    <a:cubicBezTo>
                                      <a:pt x="1865101" y="-7582"/>
                                      <a:pt x="1584558" y="25247"/>
                                      <a:pt x="1313603" y="111607"/>
                                    </a:cubicBezTo>
                                    <a:cubicBezTo>
                                      <a:pt x="1042648" y="197967"/>
                                      <a:pt x="794872" y="333603"/>
                                      <a:pt x="577130" y="514705"/>
                                    </a:cubicBezTo>
                                    <a:cubicBezTo>
                                      <a:pt x="351641" y="702284"/>
                                      <a:pt x="168508" y="930567"/>
                                      <a:pt x="32808" y="1193203"/>
                                    </a:cubicBezTo>
                                    <a:cubicBezTo>
                                      <a:pt x="5249" y="1246479"/>
                                      <a:pt x="169" y="1307312"/>
                                      <a:pt x="18393" y="1364462"/>
                                    </a:cubicBezTo>
                                    <a:cubicBezTo>
                                      <a:pt x="36618" y="1421612"/>
                                      <a:pt x="75988" y="1468285"/>
                                      <a:pt x="129265" y="1495780"/>
                                    </a:cubicBezTo>
                                    <a:cubicBezTo>
                                      <a:pt x="239247" y="1552613"/>
                                      <a:pt x="375009" y="1509306"/>
                                      <a:pt x="431842" y="1399324"/>
                                    </a:cubicBezTo>
                                    <a:cubicBezTo>
                                      <a:pt x="645265" y="986129"/>
                                      <a:pt x="1006834" y="680821"/>
                                      <a:pt x="1449938" y="539534"/>
                                    </a:cubicBezTo>
                                    <a:cubicBezTo>
                                      <a:pt x="1624182" y="483971"/>
                                      <a:pt x="1802871" y="456412"/>
                                      <a:pt x="1980671" y="456412"/>
                                    </a:cubicBezTo>
                                    <a:lnTo>
                                      <a:pt x="1980925" y="456476"/>
                                    </a:lnTo>
                                    <a:cubicBezTo>
                                      <a:pt x="2186665" y="456476"/>
                                      <a:pt x="2391155" y="493338"/>
                                      <a:pt x="2586304" y="566418"/>
                                    </a:cubicBezTo>
                                    <a:lnTo>
                                      <a:pt x="2772706" y="649180"/>
                                    </a:lnTo>
                                    <a:lnTo>
                                      <a:pt x="2772706" y="657624"/>
                                    </a:lnTo>
                                    <a:lnTo>
                                      <a:pt x="2617606" y="586846"/>
                                    </a:lnTo>
                                    <a:cubicBezTo>
                                      <a:pt x="2246133" y="438846"/>
                                      <a:pt x="1838414" y="423893"/>
                                      <a:pt x="1452478" y="546963"/>
                                    </a:cubicBezTo>
                                    <a:cubicBezTo>
                                      <a:pt x="1011343" y="687552"/>
                                      <a:pt x="651361" y="991590"/>
                                      <a:pt x="438890" y="1402880"/>
                                    </a:cubicBezTo>
                                    <a:cubicBezTo>
                                      <a:pt x="380090" y="1516672"/>
                                      <a:pt x="239691" y="1561439"/>
                                      <a:pt x="125835" y="1502638"/>
                                    </a:cubicBezTo>
                                    <a:cubicBezTo>
                                      <a:pt x="70717" y="1474127"/>
                                      <a:pt x="29951" y="1425930"/>
                                      <a:pt x="11091" y="1366812"/>
                                    </a:cubicBezTo>
                                    <a:cubicBezTo>
                                      <a:pt x="-7769" y="1307693"/>
                                      <a:pt x="-2435" y="1244765"/>
                                      <a:pt x="26014" y="1189647"/>
                                    </a:cubicBezTo>
                                    <a:cubicBezTo>
                                      <a:pt x="162158" y="926122"/>
                                      <a:pt x="345927" y="697014"/>
                                      <a:pt x="572240" y="508800"/>
                                    </a:cubicBezTo>
                                    <a:cubicBezTo>
                                      <a:pt x="790744" y="327063"/>
                                      <a:pt x="1039410" y="190919"/>
                                      <a:pt x="1311253" y="104305"/>
                                    </a:cubicBezTo>
                                    <a:cubicBezTo>
                                      <a:pt x="1515183" y="39297"/>
                                      <a:pt x="1724543" y="4542"/>
                                      <a:pt x="1936010" y="417"/>
                                    </a:cubicBezTo>
                                    <a:close/>
                                  </a:path>
                                </a:pathLst>
                              </a:custGeom>
                              <a:solidFill>
                                <a:srgbClr val="FFFFFF">
                                  <a:alpha val="50000"/>
                                </a:srgbClr>
                              </a:solidFill>
                              <a:ln w="0" cap="flat">
                                <a:solidFill>
                                  <a:srgbClr val="FFFFFF">
                                    <a:alpha val="25000"/>
                                  </a:srgbClr>
                                </a:solidFill>
                                <a:prstDash val="solid"/>
                                <a:miter/>
                              </a:ln>
                            </wps:spPr>
                            <wps:bodyPr rtlCol="0" anchor="ctr"/>
                          </wps:wsp>
                          <wps:wsp>
                            <wps:cNvPr id="1471668405" name="Freeform: Shape 46"/>
                            <wps:cNvSpPr/>
                            <wps:spPr>
                              <a:xfrm>
                                <a:off x="804457" y="582039"/>
                                <a:ext cx="2772497" cy="1528684"/>
                              </a:xfrm>
                              <a:custGeom>
                                <a:avLst/>
                                <a:gdLst>
                                  <a:gd name="connsiteX0" fmla="*/ 1935964 w 2772497"/>
                                  <a:gd name="connsiteY0" fmla="*/ 417 h 1528684"/>
                                  <a:gd name="connsiteX1" fmla="*/ 2148037 w 2772497"/>
                                  <a:gd name="connsiteY1" fmla="*/ 6515 h 1528684"/>
                                  <a:gd name="connsiteX2" fmla="*/ 2579020 w 2772497"/>
                                  <a:gd name="connsiteY2" fmla="*/ 83485 h 1528684"/>
                                  <a:gd name="connsiteX3" fmla="*/ 2772497 w 2772497"/>
                                  <a:gd name="connsiteY3" fmla="*/ 149275 h 1528684"/>
                                  <a:gd name="connsiteX4" fmla="*/ 2772497 w 2772497"/>
                                  <a:gd name="connsiteY4" fmla="*/ 657629 h 1528684"/>
                                  <a:gd name="connsiteX5" fmla="*/ 2617526 w 2772497"/>
                                  <a:gd name="connsiteY5" fmla="*/ 586909 h 1528684"/>
                                  <a:gd name="connsiteX6" fmla="*/ 1452395 w 2772497"/>
                                  <a:gd name="connsiteY6" fmla="*/ 547027 h 1528684"/>
                                  <a:gd name="connsiteX7" fmla="*/ 438808 w 2772497"/>
                                  <a:gd name="connsiteY7" fmla="*/ 1402943 h 1528684"/>
                                  <a:gd name="connsiteX8" fmla="*/ 125753 w 2772497"/>
                                  <a:gd name="connsiteY8" fmla="*/ 1502702 h 1528684"/>
                                  <a:gd name="connsiteX9" fmla="*/ 25994 w 2772497"/>
                                  <a:gd name="connsiteY9" fmla="*/ 1189647 h 1528684"/>
                                  <a:gd name="connsiteX10" fmla="*/ 572221 w 2772497"/>
                                  <a:gd name="connsiteY10" fmla="*/ 508800 h 1528684"/>
                                  <a:gd name="connsiteX11" fmla="*/ 1311234 w 2772497"/>
                                  <a:gd name="connsiteY11" fmla="*/ 104305 h 1528684"/>
                                  <a:gd name="connsiteX12" fmla="*/ 1935964 w 2772497"/>
                                  <a:gd name="connsiteY12" fmla="*/ 417 h 1528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72497" h="1528684">
                                    <a:moveTo>
                                      <a:pt x="1935964" y="417"/>
                                    </a:moveTo>
                                    <a:cubicBezTo>
                                      <a:pt x="2006456" y="-958"/>
                                      <a:pt x="2077187" y="1070"/>
                                      <a:pt x="2148037" y="6515"/>
                                    </a:cubicBezTo>
                                    <a:cubicBezTo>
                                      <a:pt x="2294786" y="17786"/>
                                      <a:pt x="2438772" y="43535"/>
                                      <a:pt x="2579020" y="83485"/>
                                    </a:cubicBezTo>
                                    <a:lnTo>
                                      <a:pt x="2772497" y="149275"/>
                                    </a:lnTo>
                                    <a:lnTo>
                                      <a:pt x="2772497" y="657629"/>
                                    </a:lnTo>
                                    <a:lnTo>
                                      <a:pt x="2617526" y="586909"/>
                                    </a:lnTo>
                                    <a:cubicBezTo>
                                      <a:pt x="2246064" y="438909"/>
                                      <a:pt x="1838387" y="423956"/>
                                      <a:pt x="1452395" y="547027"/>
                                    </a:cubicBezTo>
                                    <a:cubicBezTo>
                                      <a:pt x="1011260" y="687616"/>
                                      <a:pt x="651279" y="991654"/>
                                      <a:pt x="438808" y="1402943"/>
                                    </a:cubicBezTo>
                                    <a:cubicBezTo>
                                      <a:pt x="379943" y="1516926"/>
                                      <a:pt x="239799" y="1561630"/>
                                      <a:pt x="125753" y="1502702"/>
                                    </a:cubicBezTo>
                                    <a:cubicBezTo>
                                      <a:pt x="11707" y="1443774"/>
                                      <a:pt x="-32934" y="1303693"/>
                                      <a:pt x="25994" y="1189647"/>
                                    </a:cubicBezTo>
                                    <a:cubicBezTo>
                                      <a:pt x="162138" y="926122"/>
                                      <a:pt x="345907" y="697014"/>
                                      <a:pt x="572221" y="508800"/>
                                    </a:cubicBezTo>
                                    <a:cubicBezTo>
                                      <a:pt x="790725" y="327063"/>
                                      <a:pt x="1039391" y="190919"/>
                                      <a:pt x="1311234" y="104305"/>
                                    </a:cubicBezTo>
                                    <a:cubicBezTo>
                                      <a:pt x="1515164" y="39297"/>
                                      <a:pt x="1724488" y="4542"/>
                                      <a:pt x="1935964" y="417"/>
                                    </a:cubicBezTo>
                                    <a:close/>
                                  </a:path>
                                </a:pathLst>
                              </a:custGeom>
                              <a:solidFill>
                                <a:srgbClr val="107C10"/>
                              </a:solidFill>
                              <a:ln w="0" cap="flat">
                                <a:solidFill>
                                  <a:srgbClr val="FFFFFF">
                                    <a:alpha val="25000"/>
                                  </a:srgbClr>
                                </a:solidFill>
                                <a:prstDash val="solid"/>
                                <a:miter/>
                              </a:ln>
                            </wps:spPr>
                            <wps:bodyPr rtlCol="0" anchor="ctr"/>
                          </wps:wsp>
                          <wps:wsp>
                            <wps:cNvPr id="1859524030" name="Freeform: Shape 47"/>
                            <wps:cNvSpPr/>
                            <wps:spPr>
                              <a:xfrm>
                                <a:off x="27405" y="2217917"/>
                                <a:ext cx="466221" cy="466221"/>
                              </a:xfrm>
                              <a:custGeom>
                                <a:avLst/>
                                <a:gdLst>
                                  <a:gd name="connsiteX0" fmla="*/ 464693 w 464693"/>
                                  <a:gd name="connsiteY0" fmla="*/ 232347 h 464693"/>
                                  <a:gd name="connsiteX1" fmla="*/ 232346 w 464693"/>
                                  <a:gd name="connsiteY1" fmla="*/ 464693 h 464693"/>
                                  <a:gd name="connsiteX2" fmla="*/ 0 w 464693"/>
                                  <a:gd name="connsiteY2" fmla="*/ 232347 h 464693"/>
                                  <a:gd name="connsiteX3" fmla="*/ 232346 w 464693"/>
                                  <a:gd name="connsiteY3" fmla="*/ 0 h 464693"/>
                                  <a:gd name="connsiteX4" fmla="*/ 464693 w 464693"/>
                                  <a:gd name="connsiteY4" fmla="*/ 232347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7"/>
                                    </a:moveTo>
                                    <a:cubicBezTo>
                                      <a:pt x="464693" y="360668"/>
                                      <a:pt x="360668" y="464693"/>
                                      <a:pt x="232346" y="464693"/>
                                    </a:cubicBezTo>
                                    <a:cubicBezTo>
                                      <a:pt x="104025" y="464693"/>
                                      <a:pt x="0" y="360668"/>
                                      <a:pt x="0" y="232347"/>
                                    </a:cubicBezTo>
                                    <a:cubicBezTo>
                                      <a:pt x="0" y="104025"/>
                                      <a:pt x="104025" y="0"/>
                                      <a:pt x="232346" y="0"/>
                                    </a:cubicBezTo>
                                    <a:cubicBezTo>
                                      <a:pt x="360668" y="0"/>
                                      <a:pt x="464693" y="104025"/>
                                      <a:pt x="464693" y="232347"/>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859706096" name="Freeform: Shape 48"/>
                            <wps:cNvSpPr/>
                            <wps:spPr>
                              <a:xfrm>
                                <a:off x="70154" y="2260666"/>
                                <a:ext cx="380723" cy="380723"/>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927685512" name="Freeform: Shape 49"/>
                            <wps:cNvSpPr/>
                            <wps:spPr>
                              <a:xfrm>
                                <a:off x="804417" y="1646083"/>
                                <a:ext cx="464693" cy="464692"/>
                              </a:xfrm>
                              <a:custGeom>
                                <a:avLst/>
                                <a:gdLst>
                                  <a:gd name="connsiteX0" fmla="*/ 464693 w 464693"/>
                                  <a:gd name="connsiteY0" fmla="*/ 232346 h 464692"/>
                                  <a:gd name="connsiteX1" fmla="*/ 232346 w 464693"/>
                                  <a:gd name="connsiteY1" fmla="*/ 464693 h 464692"/>
                                  <a:gd name="connsiteX2" fmla="*/ 0 w 464693"/>
                                  <a:gd name="connsiteY2" fmla="*/ 232346 h 464692"/>
                                  <a:gd name="connsiteX3" fmla="*/ 232346 w 464693"/>
                                  <a:gd name="connsiteY3" fmla="*/ 0 h 464692"/>
                                  <a:gd name="connsiteX4" fmla="*/ 464693 w 464693"/>
                                  <a:gd name="connsiteY4" fmla="*/ 232346 h 464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2">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107C10"/>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81991876" name="Freeform: Shape 50"/>
                            <wps:cNvSpPr/>
                            <wps:spPr>
                              <a:xfrm>
                                <a:off x="847025"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8" y="379476"/>
                                      <a:pt x="0" y="294527"/>
                                      <a:pt x="0" y="189738"/>
                                    </a:cubicBezTo>
                                    <a:cubicBezTo>
                                      <a:pt x="0" y="84949"/>
                                      <a:pt x="84948"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482963001" name="Freeform: Shape 51"/>
                            <wps:cNvSpPr/>
                            <wps:spPr>
                              <a:xfrm>
                                <a:off x="756347" y="3303242"/>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505737262" name="Freeform: Shape 52"/>
                            <wps:cNvSpPr/>
                            <wps:spPr>
                              <a:xfrm>
                                <a:off x="756347" y="3303242"/>
                                <a:ext cx="379476" cy="379476"/>
                              </a:xfrm>
                              <a:custGeom>
                                <a:avLst/>
                                <a:gdLst>
                                  <a:gd name="connsiteX0" fmla="*/ 189738 w 379476"/>
                                  <a:gd name="connsiteY0" fmla="*/ 7747 h 379476"/>
                                  <a:gd name="connsiteX1" fmla="*/ 371729 w 379476"/>
                                  <a:gd name="connsiteY1" fmla="*/ 189738 h 379476"/>
                                  <a:gd name="connsiteX2" fmla="*/ 189738 w 379476"/>
                                  <a:gd name="connsiteY2" fmla="*/ 371729 h 379476"/>
                                  <a:gd name="connsiteX3" fmla="*/ 7747 w 379476"/>
                                  <a:gd name="connsiteY3" fmla="*/ 189738 h 379476"/>
                                  <a:gd name="connsiteX4" fmla="*/ 189738 w 379476"/>
                                  <a:gd name="connsiteY4" fmla="*/ 7747 h 379476"/>
                                  <a:gd name="connsiteX5" fmla="*/ 189738 w 379476"/>
                                  <a:gd name="connsiteY5" fmla="*/ 0 h 379476"/>
                                  <a:gd name="connsiteX6" fmla="*/ 0 w 379476"/>
                                  <a:gd name="connsiteY6" fmla="*/ 189738 h 379476"/>
                                  <a:gd name="connsiteX7" fmla="*/ 189738 w 379476"/>
                                  <a:gd name="connsiteY7" fmla="*/ 379476 h 379476"/>
                                  <a:gd name="connsiteX8" fmla="*/ 379476 w 379476"/>
                                  <a:gd name="connsiteY8" fmla="*/ 189738 h 379476"/>
                                  <a:gd name="connsiteX9" fmla="*/ 189738 w 379476"/>
                                  <a:gd name="connsiteY9" fmla="*/ 0 h 379476"/>
                                  <a:gd name="connsiteX10" fmla="*/ 189738 w 379476"/>
                                  <a:gd name="connsiteY10" fmla="*/ 0 h 3794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9476" h="379476">
                                    <a:moveTo>
                                      <a:pt x="189738" y="7747"/>
                                    </a:moveTo>
                                    <a:cubicBezTo>
                                      <a:pt x="290068" y="7747"/>
                                      <a:pt x="371729" y="89408"/>
                                      <a:pt x="371729" y="189738"/>
                                    </a:cubicBezTo>
                                    <a:cubicBezTo>
                                      <a:pt x="371729" y="290068"/>
                                      <a:pt x="290068" y="371729"/>
                                      <a:pt x="189738" y="371729"/>
                                    </a:cubicBezTo>
                                    <a:cubicBezTo>
                                      <a:pt x="89408" y="371729"/>
                                      <a:pt x="7747" y="290068"/>
                                      <a:pt x="7747" y="189738"/>
                                    </a:cubicBezTo>
                                    <a:cubicBezTo>
                                      <a:pt x="7747" y="89408"/>
                                      <a:pt x="89408" y="7747"/>
                                      <a:pt x="189738" y="7747"/>
                                    </a:cubicBezTo>
                                    <a:moveTo>
                                      <a:pt x="189738" y="0"/>
                                    </a:moveTo>
                                    <a:cubicBezTo>
                                      <a:pt x="84963" y="0"/>
                                      <a:pt x="0" y="84963"/>
                                      <a:pt x="0" y="189738"/>
                                    </a:cubicBezTo>
                                    <a:cubicBezTo>
                                      <a:pt x="0" y="294513"/>
                                      <a:pt x="84963" y="379476"/>
                                      <a:pt x="189738" y="379476"/>
                                    </a:cubicBezTo>
                                    <a:cubicBezTo>
                                      <a:pt x="294513" y="379476"/>
                                      <a:pt x="379476" y="294513"/>
                                      <a:pt x="379476" y="189738"/>
                                    </a:cubicBezTo>
                                    <a:cubicBezTo>
                                      <a:pt x="379476" y="84963"/>
                                      <a:pt x="294513" y="0"/>
                                      <a:pt x="189738" y="0"/>
                                    </a:cubicBezTo>
                                    <a:lnTo>
                                      <a:pt x="189738" y="0"/>
                                    </a:ln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717896217" name="Freeform: Shape 53"/>
                            <wps:cNvSpPr/>
                            <wps:spPr>
                              <a:xfrm>
                                <a:off x="1157007" y="1154368"/>
                                <a:ext cx="2419947" cy="1914877"/>
                              </a:xfrm>
                              <a:custGeom>
                                <a:avLst/>
                                <a:gdLst>
                                  <a:gd name="connsiteX0" fmla="*/ 1560538 w 2419947"/>
                                  <a:gd name="connsiteY0" fmla="*/ 1367 h 1914877"/>
                                  <a:gd name="connsiteX1" fmla="*/ 2333233 w 2419947"/>
                                  <a:gd name="connsiteY1" fmla="*/ 160903 h 1914877"/>
                                  <a:gd name="connsiteX2" fmla="*/ 2419947 w 2419947"/>
                                  <a:gd name="connsiteY2" fmla="*/ 208283 h 1914877"/>
                                  <a:gd name="connsiteX3" fmla="*/ 2419947 w 2419947"/>
                                  <a:gd name="connsiteY3" fmla="*/ 779410 h 1914877"/>
                                  <a:gd name="connsiteX4" fmla="*/ 2413374 w 2419947"/>
                                  <a:gd name="connsiteY4" fmla="*/ 772742 h 1914877"/>
                                  <a:gd name="connsiteX5" fmla="*/ 1579270 w 2419947"/>
                                  <a:gd name="connsiteY5" fmla="*/ 465552 h 1914877"/>
                                  <a:gd name="connsiteX6" fmla="*/ 772312 w 2419947"/>
                                  <a:gd name="connsiteY6" fmla="*/ 838679 h 1914877"/>
                                  <a:gd name="connsiteX7" fmla="*/ 465543 w 2419947"/>
                                  <a:gd name="connsiteY7" fmla="*/ 1673132 h 1914877"/>
                                  <a:gd name="connsiteX8" fmla="*/ 242786 w 2419947"/>
                                  <a:gd name="connsiteY8" fmla="*/ 1914622 h 1914877"/>
                                  <a:gd name="connsiteX9" fmla="*/ 233261 w 2419947"/>
                                  <a:gd name="connsiteY9" fmla="*/ 1914813 h 1914877"/>
                                  <a:gd name="connsiteX10" fmla="*/ 233324 w 2419947"/>
                                  <a:gd name="connsiteY10" fmla="*/ 1914877 h 1914877"/>
                                  <a:gd name="connsiteX11" fmla="*/ 1359 w 2419947"/>
                                  <a:gd name="connsiteY11" fmla="*/ 1691928 h 1914877"/>
                                  <a:gd name="connsiteX12" fmla="*/ 430809 w 2419947"/>
                                  <a:gd name="connsiteY12" fmla="*/ 523719 h 1914877"/>
                                  <a:gd name="connsiteX13" fmla="*/ 1560538 w 2419947"/>
                                  <a:gd name="connsiteY13" fmla="*/ 1367 h 19148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19947" h="1914877">
                                    <a:moveTo>
                                      <a:pt x="1560538" y="1367"/>
                                    </a:moveTo>
                                    <a:cubicBezTo>
                                      <a:pt x="1831762" y="-9626"/>
                                      <a:pt x="2095570" y="45857"/>
                                      <a:pt x="2333233" y="160903"/>
                                    </a:cubicBezTo>
                                    <a:lnTo>
                                      <a:pt x="2419947" y="208283"/>
                                    </a:lnTo>
                                    <a:lnTo>
                                      <a:pt x="2419947" y="779410"/>
                                    </a:lnTo>
                                    <a:lnTo>
                                      <a:pt x="2413374" y="772742"/>
                                    </a:lnTo>
                                    <a:cubicBezTo>
                                      <a:pt x="2194712" y="571074"/>
                                      <a:pt x="1899278" y="452630"/>
                                      <a:pt x="1579270" y="465552"/>
                                    </a:cubicBezTo>
                                    <a:cubicBezTo>
                                      <a:pt x="1269263" y="478062"/>
                                      <a:pt x="982687" y="610586"/>
                                      <a:pt x="772312" y="838679"/>
                                    </a:cubicBezTo>
                                    <a:cubicBezTo>
                                      <a:pt x="561937" y="1066770"/>
                                      <a:pt x="453034" y="1363125"/>
                                      <a:pt x="465543" y="1673132"/>
                                    </a:cubicBezTo>
                                    <a:cubicBezTo>
                                      <a:pt x="470750" y="1801339"/>
                                      <a:pt x="370992" y="1909479"/>
                                      <a:pt x="242786" y="1914622"/>
                                    </a:cubicBezTo>
                                    <a:cubicBezTo>
                                      <a:pt x="239611" y="1914750"/>
                                      <a:pt x="236436" y="1914813"/>
                                      <a:pt x="233261" y="1914813"/>
                                    </a:cubicBezTo>
                                    <a:lnTo>
                                      <a:pt x="233324" y="1914877"/>
                                    </a:lnTo>
                                    <a:cubicBezTo>
                                      <a:pt x="109309" y="1914877"/>
                                      <a:pt x="6439" y="1816959"/>
                                      <a:pt x="1359" y="1691928"/>
                                    </a:cubicBezTo>
                                    <a:cubicBezTo>
                                      <a:pt x="-16167" y="1257906"/>
                                      <a:pt x="136360" y="842997"/>
                                      <a:pt x="430809" y="523719"/>
                                    </a:cubicBezTo>
                                    <a:cubicBezTo>
                                      <a:pt x="725322" y="204441"/>
                                      <a:pt x="1126515" y="18894"/>
                                      <a:pt x="1560538" y="1367"/>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38090193" name="Freeform: Shape 54"/>
                            <wps:cNvSpPr/>
                            <wps:spPr>
                              <a:xfrm>
                                <a:off x="1488265" y="1154277"/>
                                <a:ext cx="2088689" cy="956544"/>
                              </a:xfrm>
                              <a:custGeom>
                                <a:avLst/>
                                <a:gdLst>
                                  <a:gd name="connsiteX0" fmla="*/ 1324175 w 2088689"/>
                                  <a:gd name="connsiteY0" fmla="*/ 215 h 956544"/>
                                  <a:gd name="connsiteX1" fmla="*/ 2083459 w 2088689"/>
                                  <a:gd name="connsiteY1" fmla="*/ 203530 h 956544"/>
                                  <a:gd name="connsiteX2" fmla="*/ 2088689 w 2088689"/>
                                  <a:gd name="connsiteY2" fmla="*/ 206789 h 956544"/>
                                  <a:gd name="connsiteX3" fmla="*/ 2088689 w 2088689"/>
                                  <a:gd name="connsiteY3" fmla="*/ 780155 h 956544"/>
                                  <a:gd name="connsiteX4" fmla="*/ 2046715 w 2088689"/>
                                  <a:gd name="connsiteY4" fmla="*/ 740853 h 956544"/>
                                  <a:gd name="connsiteX5" fmla="*/ 1200387 w 2088689"/>
                                  <a:gd name="connsiteY5" fmla="*/ 468628 h 956544"/>
                                  <a:gd name="connsiteX6" fmla="*/ 409431 w 2088689"/>
                                  <a:gd name="connsiteY6" fmla="*/ 874584 h 956544"/>
                                  <a:gd name="connsiteX7" fmla="*/ 81961 w 2088689"/>
                                  <a:gd name="connsiteY7" fmla="*/ 901317 h 956544"/>
                                  <a:gd name="connsiteX8" fmla="*/ 55228 w 2088689"/>
                                  <a:gd name="connsiteY8" fmla="*/ 573848 h 956544"/>
                                  <a:gd name="connsiteX9" fmla="*/ 1162541 w 2088689"/>
                                  <a:gd name="connsiteY9" fmla="*/ 5523 h 956544"/>
                                  <a:gd name="connsiteX10" fmla="*/ 1324175 w 2088689"/>
                                  <a:gd name="connsiteY10" fmla="*/ 215 h 956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88689" h="956544">
                                    <a:moveTo>
                                      <a:pt x="1324175" y="215"/>
                                    </a:moveTo>
                                    <a:cubicBezTo>
                                      <a:pt x="1592111" y="4544"/>
                                      <a:pt x="1851521" y="74352"/>
                                      <a:pt x="2083459" y="203530"/>
                                    </a:cubicBezTo>
                                    <a:lnTo>
                                      <a:pt x="2088689" y="206789"/>
                                    </a:lnTo>
                                    <a:lnTo>
                                      <a:pt x="2088689" y="780155"/>
                                    </a:lnTo>
                                    <a:lnTo>
                                      <a:pt x="2046715" y="740853"/>
                                    </a:lnTo>
                                    <a:cubicBezTo>
                                      <a:pt x="1810177" y="540066"/>
                                      <a:pt x="1509632" y="443355"/>
                                      <a:pt x="1200387" y="468628"/>
                                    </a:cubicBezTo>
                                    <a:cubicBezTo>
                                      <a:pt x="891141" y="493902"/>
                                      <a:pt x="610217" y="638046"/>
                                      <a:pt x="409431" y="874584"/>
                                    </a:cubicBezTo>
                                    <a:cubicBezTo>
                                      <a:pt x="326372" y="972374"/>
                                      <a:pt x="179751" y="984375"/>
                                      <a:pt x="81961" y="901317"/>
                                    </a:cubicBezTo>
                                    <a:cubicBezTo>
                                      <a:pt x="-15829" y="818259"/>
                                      <a:pt x="-27830" y="671638"/>
                                      <a:pt x="55228" y="573848"/>
                                    </a:cubicBezTo>
                                    <a:cubicBezTo>
                                      <a:pt x="336342" y="242695"/>
                                      <a:pt x="729597" y="40892"/>
                                      <a:pt x="1162541" y="5523"/>
                                    </a:cubicBezTo>
                                    <a:cubicBezTo>
                                      <a:pt x="1216659" y="1102"/>
                                      <a:pt x="1270587" y="-651"/>
                                      <a:pt x="1324175" y="215"/>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63500" dist="50800" dir="13500000">
                                  <a:prstClr val="black">
                                    <a:alpha val="35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29335001" name="Freeform: Shape 55"/>
                            <wps:cNvSpPr/>
                            <wps:spPr>
                              <a:xfrm>
                                <a:off x="1530920"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132260204" name="Freeform: Shape 56"/>
                            <wps:cNvSpPr/>
                            <wps:spPr>
                              <a:xfrm>
                                <a:off x="1162617" y="2616868"/>
                                <a:ext cx="453901" cy="453901"/>
                              </a:xfrm>
                              <a:custGeom>
                                <a:avLst/>
                                <a:gdLst>
                                  <a:gd name="connsiteX0" fmla="*/ 464693 w 464693"/>
                                  <a:gd name="connsiteY0" fmla="*/ 232346 h 464693"/>
                                  <a:gd name="connsiteX1" fmla="*/ 232346 w 464693"/>
                                  <a:gd name="connsiteY1" fmla="*/ 464693 h 464693"/>
                                  <a:gd name="connsiteX2" fmla="*/ 0 w 464693"/>
                                  <a:gd name="connsiteY2" fmla="*/ 232346 h 464693"/>
                                  <a:gd name="connsiteX3" fmla="*/ 232346 w 464693"/>
                                  <a:gd name="connsiteY3" fmla="*/ 0 h 464693"/>
                                  <a:gd name="connsiteX4" fmla="*/ 464693 w 464693"/>
                                  <a:gd name="connsiteY4" fmla="*/ 232346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240818083" name="Freeform: Shape 57"/>
                            <wps:cNvSpPr/>
                            <wps:spPr>
                              <a:xfrm>
                                <a:off x="1204236" y="2658486"/>
                                <a:ext cx="370662" cy="370662"/>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g:wgp>
                      </a:graphicData>
                    </a:graphic>
                  </wp:anchor>
                </w:drawing>
              </mc:Choice>
              <mc:Fallback>
                <w:pict>
                  <v:group w14:anchorId="4CBCA8F2" id="Group 15" o:spid="_x0000_s1026" alt="&quot;&quot;" style="position:absolute;margin-left:342.4pt;margin-top:9pt;width:252.15pt;height:392pt;z-index:251662338;mso-position-horizontal-relative:page" coordsize="35769,5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">
                    <v:shape id="Freeform: Shape 16" o:spid="_x0000_s1027" style="position:absolute;top:5;width:35769;height:55601;visibility:visible;mso-wrap-style:square;v-text-anchor:top" coordsize="3576955,556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" path="m2780030,v187579,,372412,18383,553204,54896l3576955,117040r,491885l3467806,568900c3250435,501146,3019417,464630,2780030,464630v-1276731,,-2315401,1038669,-2315401,2315400c464629,4056761,1503299,5095431,2780030,5095431v239387,,470405,-36516,687776,-104270l3576955,4951136r,491878l3333210,5505164v-180784,36513,-365601,54896,-553180,54896c2404808,5560060,2040700,5486527,1697863,5341493,1366774,5201476,1069531,5001070,814260,4745800,558990,4490530,358584,4193286,218567,3862197,73533,3519297,,3155188,,2780030,,2404872,73533,2040700,218567,1697863,358584,1366774,558990,1069531,814260,814261,1069531,558991,1366774,358585,1697863,218567,2040763,73533,2404872,,2780030,xe" fillcolor="#f2f2f2" strokecolor="white">
                      <v:stroke opacity="16448f"/>
                      <v:path arrowok="t" o:connecttype="custom" o:connectlocs="2780030,0;3333234,54896;3576955,117040;3576955,608925;3467806,568900;2780030,464630;464629,2780030;2780030,5095431;3467806,4991161;3576955,4951136;3576955,5443014;3333210,5505164;2780030,5560060;1697863,5341493;814260,4745800;218567,3862197;0,2780030;218567,1697863;814260,814261;1697863,218567;2780030,0" o:connectangles="0,0,0,0,0,0,0,0,0,0,0,0,0,0,0,0,0,0,0,0,0"/>
                    </v:shape>
                    <v:shape id="Freeform: Shape 17" o:spid="_x0000_s1028" style="position:absolute;left:5852;top:5825;width:29917;height:43960;visibility:visible;mso-wrap-style:square;v-text-anchor:top" coordsize="2991740,439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" path="m2197989,v222457,,440020,32719,649260,97459l2991740,150250r,508547l2872055,601058c2664750,513227,2436940,464630,2197989,464630v-955738,,-1733359,777557,-1733359,1733359c464630,3153791,1242187,3931348,2197989,3931348v238951,,466761,-48597,674066,-136427l2991740,3737181r,508544l2847222,4298520v-209249,64740,-426776,97458,-649233,97458c1901381,4395978,1613472,4337812,1342390,4223131,1080643,4112387,845566,3953955,643827,3752152,442023,3550348,283591,3315335,172847,3053588,58166,2782443,,2494598,,2197989,,1901381,58166,1613472,172847,1342390,283591,1080643,442023,845566,643827,643827,845630,442024,1080643,283591,1342390,172847,1613535,58166,1901381,,2197989,xe" fillcolor="#737373" strokecolor="white">
                      <v:stroke opacity="16448f"/>
                      <v:path arrowok="t" o:connecttype="custom" o:connectlocs="2197989,0;2847249,97459;2991740,150250;2991740,658797;2872055,601058;2197989,464630;464630,2197989;2197989,3931348;2872055,3794921;2991740,3737181;2991740,4245725;2847222,4298520;2197989,4395978;1342390,4223131;643827,3752152;172847,3053588;0,2197989;172847,1342390;643827,643827;1342390,172847;2197989,0" o:connectangles="0,0,0,0,0,0,0,0,0,0,0,0,0,0,0,0,0,0,0,0,0"/>
                    </v:shape>
                    <v:shape id="Freeform: Shape 19" o:spid="_x0000_s1029" style="position:absolute;left:210;width:35559;height:26819;visibility:visible;mso-wrap-style:square;v-text-anchor:top" coordsize="3555899,268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" path="m2841007,1362v92663,2902,185579,10443,278591,22635c3212610,36173,3304335,52818,3394622,73880r161277,46241l3555899,608023r-51085,-20118c3361572,539479,3212514,504772,3059209,484690,2445989,404362,1838168,567684,1347757,944493,857346,1321302,543021,1866576,462694,2479796v-16637,127191,-133287,216853,-260541,200152c74963,2663311,-14699,2546662,2001,2419408,50706,2047361,170911,1695889,359252,1374769,541116,1064698,778416,795966,1064674,576003,1350932,356102,1671734,195955,2018190,100134,2287319,25696,2563020,-7344,2841007,1362xe" fillcolor="#0070c0" strokecolor="white">
                      <v:stroke opacity="16448f"/>
                      <v:path arrowok="t" o:connecttype="custom" o:connectlocs="2841007,1362;3119598,23997;3394622,73880;3555899,120121;3555899,608023;3504814,587905;3059209,484690;1347757,944493;462694,2479796;202153,2679948;2001,2419408;359252,1374769;1064674,576003;2018190,100134;2841007,1362" o:connectangles="0,0,0,0,0,0,0,0,0,0,0,0,0,0,0"/>
                    </v:shape>
                    <v:shape id="Freeform: Shape 24" o:spid="_x0000_s1030" style="position:absolute;left:7137;top:32473;width:28632;height:17317;visibility:visible;mso-wrap-style:square;v-text-anchor:top" coordsize="2863225,17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" path="m240633,160v90469,3369,174634,59746,208829,149519c614118,582431,937460,925077,1359862,1114625v422402,189547,893381,203263,1326070,38544c2741760,1131925,2795858,1108089,2848141,1081850r15084,-8547l2863225,1082217r-11564,6552c2799144,1115125,2744804,1139068,2688726,1160408v-434657,165418,-907669,151638,-1332039,-38735c932380,931300,607641,587067,442223,152409,408124,62874,322653,7693,232102,7693r,63c205622,7756,178698,12455,152473,22425,36712,66494,-21581,196478,22488,312175v105093,276225,261303,523748,464185,735584c682571,1252293,913393,1415043,1172854,1531439v259461,116395,534480,180721,817499,191008c2017023,1723399,2044074,1723907,2070744,1723907v265430,,527114,-48387,777749,-143764l2863225,1573691r,8461l2851286,1587382v-251523,95695,-514159,144272,-780478,144272l2070681,1731718v-26734,,-53912,-508,-80645,-1461c1706000,1719907,1429966,1655391,1169616,1538551,909266,1421711,677554,1258389,481022,1053157,277441,840559,120659,592147,15186,314969,-30344,195272,29981,60779,149679,15186,179619,3804,210476,-963,240633,160xe" strokecolor="white">
                      <v:stroke opacity="16448f"/>
                      <v:path arrowok="t" o:connecttype="custom" o:connectlocs="240633,160;449462,149679;1359862,1114625;2685932,1153169;2848141,1081850;2863225,1073303;2863225,1082217;2851661,1088769;2688726,1160408;1356687,1121673;442223,152409;232102,7693;232102,7756;152473,22425;22488,312175;486673,1047759;1172854,1531439;1990353,1722447;2070744,1723907;2848493,1580143;2863225,1573691;2863225,1582152;2851286,1587382;2070808,1731654;2070681,1731718;1990036,1730257;1169616,1538551;481022,1053157;15186,314969;149679,15186;240633,160" o:connectangles="0,0,0,0,0,0,0,0,0,0,0,0,0,0,0,0,0,0,0,0,0,0,0,0,0,0,0,0,0,0,0"/>
                    </v:shape>
                    <v:shape id="Freeform: Shape 26" o:spid="_x0000_s1031" style="position:absolute;left:7136;top:32472;width:28633;height:17318;visibility:visible;mso-wrap-style:square;v-text-anchor:top" coordsize="2863299,17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" path="m240779,154v90481,3307,174515,59683,208758,149599c614192,582442,937534,925152,1359936,1114699v422402,189548,893382,203264,1326070,38544c2741834,1131999,2795932,1108163,2848215,1081924r15084,-8547l2863299,1582228r-11938,5229c2599519,1683278,2337328,1731729,2070882,1731729r-127,63c2043895,1731792,2017034,1731284,1990110,1730332v-284035,-10351,-560070,-74867,-820420,-191707c909340,1421785,677629,1258463,481096,1053231,277515,840633,120733,592221,15260,315043,-30396,195155,29865,60917,149753,15260,179741,3846,210618,-948,240779,154xe" fillcolor="#f2f2f2" strokecolor="white">
                      <v:stroke opacity="16448f"/>
                      <v:path arrowok="t" o:connecttype="custom" o:connectlocs="240779,154;449537,149753;1359936,1114699;2686006,1153243;2848215,1081924;2863299,1073377;2863299,1582228;2851361,1587457;2070882,1731729;2070755,1731792;1990110,1730332;1169690,1538625;481096,1053231;15260,315043;149753,15260;240779,154" o:connectangles="0,0,0,0,0,0,0,0,0,0,0,0,0,0,0,0"/>
                    </v:shape>
                    <v:shape id="Freeform: Shape 32" o:spid="_x0000_s1032" style="position:absolute;left:11569;top:11543;width:24200;height:32525;visibility:visible;mso-wrap-style:square;v-text-anchor:top" coordsize="2419985,325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" path="m1626235,v271502,,532834,66080,765641,190627l2419985,207496r,572969l2364703,730211c2163832,564368,1906464,464630,1626235,464630v-640525,,-1161606,521081,-1161606,1161605c464629,2266760,985710,2787841,1626235,2787841v280229,,537597,-99738,738468,-265581l2419985,2472006r,572969l2391876,3061843v-232807,124548,-494139,190627,-765641,190627c1191832,3252470,783463,3083306,476313,2776157,169164,2469007,,2060638,,1626235,,1191832,169164,783463,476313,476314,783463,169164,1191832,,1626235,xe" fillcolor="#737373" strokecolor="white">
                      <v:stroke opacity="16448f"/>
                      <v:path arrowok="t" o:connecttype="custom" o:connectlocs="1626235,0;2391876,190627;2419985,207496;2419985,780465;2364703,730211;1626235,464630;464629,1626235;1626235,2787841;2364703,2522260;2419985,2472006;2419985,3044975;2391876,3061843;1626235,3252470;476313,2776157;0,1626235;476313,476314;1626235,0" o:connectangles="0,0,0,0,0,0,0,0,0,0,0,0,0,0,0,0,0"/>
                    </v:shape>
                    <v:shape id="Freeform: Shape 34" o:spid="_x0000_s1033" style="position:absolute;left:8042;top:5821;width:27727;height:15285;visibility:visible;mso-wrap-style:square;v-text-anchor:middle" coordsize="2772706,15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" path="m1936010,417v70490,-1375,141213,653,212047,6098c2294805,17786,2438791,43535,2579039,83485r193667,65854l2772706,157430,2576951,90859c2437204,51044,2293725,25375,2147485,14135,1865101,-7582,1584558,25247,1313603,111607,1042648,197967,794872,333603,577130,514705,351641,702284,168508,930567,32808,1193203,5249,1246479,169,1307312,18393,1364462v18225,57150,57595,103823,110872,131318c239247,1552613,375009,1509306,431842,1399324,645265,986129,1006834,680821,1449938,539534v174244,-55563,352933,-83122,530733,-83122l1980925,456476v205740,,410230,36862,605379,109942l2772706,649180r,8444l2617606,586846c2246133,438846,1838414,423893,1452478,546963,1011343,687552,651361,991590,438890,1402880v-58800,113792,-199199,158559,-313055,99758c70717,1474127,29951,1425930,11091,1366812,-7769,1307693,-2435,1244765,26014,1189647,162158,926122,345927,697014,572240,508800,790744,327063,1039410,190919,1311253,104305,1515183,39297,1724543,4542,1936010,417xe" strokecolor="white" strokeweight="0">
                      <v:fill opacity="32896f"/>
                      <v:stroke opacity="16448f" joinstyle="miter"/>
                      <v:path arrowok="t" o:connecttype="custom" o:connectlocs="1936010,417;2148057,6515;2579039,83485;2772706,149339;2772706,157430;2576951,90859;2147485,14135;1313603,111607;577130,514705;32808,1193203;18393,1364462;129265,1495780;431842,1399324;1449938,539534;1980671,456412;1980925,456476;2586304,566418;2772706,649180;2772706,657624;2617606,586846;1452478,546963;438890,1402880;125835,1502638;11091,1366812;26014,1189647;572240,508800;1311253,104305;1936010,417" o:connectangles="0,0,0,0,0,0,0,0,0,0,0,0,0,0,0,0,0,0,0,0,0,0,0,0,0,0,0,0"/>
                    </v:shape>
                    <v:shape id="Freeform: Shape 46" o:spid="_x0000_s1034" style="position:absolute;left:8044;top:5820;width:27725;height:15287;visibility:visible;mso-wrap-style:square;v-text-anchor:middle" coordsize="2772497,152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" path="m1935964,417v70492,-1375,141223,653,212073,6098c2294786,17786,2438772,43535,2579020,83485r193477,65790l2772497,657629,2617526,586909c2246064,438909,1838387,423956,1452395,547027,1011260,687616,651279,991654,438808,1402943v-58865,113983,-199009,158687,-313055,99759c11707,1443774,-32934,1303693,25994,1189647,162138,926122,345907,697014,572221,508800,790725,327063,1039391,190919,1311234,104305,1515164,39297,1724488,4542,1935964,417xe" fillcolor="#107c10" strokecolor="white" strokeweight="0">
                      <v:stroke opacity="16448f" joinstyle="miter"/>
                      <v:path arrowok="t" o:connecttype="custom" o:connectlocs="1935964,417;2148037,6515;2579020,83485;2772497,149275;2772497,657629;2617526,586909;1452395,547027;438808,1402943;125753,1502702;25994,1189647;572221,508800;1311234,104305;1935964,417" o:connectangles="0,0,0,0,0,0,0,0,0,0,0,0,0"/>
                    </v:shape>
                    <v:shape id="Freeform: Shape 47" o:spid="_x0000_s1035" style="position:absolute;left:274;top:22179;width:4662;height:4662;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" path="m464693,232347v,128321,-104025,232346,-232347,232346c104025,464693,,360668,,232347,,104025,104025,,232346,,360668,,464693,104025,464693,232347xe" fillcolor="#0078d4" strokecolor="white">
                      <v:stroke opacity="16448f"/>
                      <v:shadow on="t" color="black" opacity=".5" origin="-.5,-.5" offset=".49892mm,.49892mm"/>
                      <v:path arrowok="t" o:connecttype="custom" o:connectlocs="466221,233111;233110,466221;0,233111;233110,0;466221,233111" o:connectangles="0,0,0,0,0"/>
                    </v:shape>
                    <v:shape id="Freeform: Shape 48" o:spid="_x0000_s1036" style="position:absolute;left:701;top:22606;width:3807;height:38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" path="m379476,189738v,104789,-84949,189738,-189738,189738c84949,379476,,294527,,189738,,84949,84949,,189738,,294527,,379476,84949,379476,189738xe" strokecolor="white">
                      <v:stroke opacity="16448f"/>
                      <v:shadow on="t" color="black" opacity=".5" origin="-.5,-.5" offset=".49892mm,.49892mm"/>
                      <v:path arrowok="t" o:connecttype="custom" o:connectlocs="380724,190362;190362,380724;0,190362;190362,0;380724,190362" o:connectangles="0,0,0,0,0"/>
                    </v:shape>
                    <v:shape id="Freeform: Shape 49" o:spid="_x0000_s1037" style="position:absolute;left:8044;top:16460;width:4647;height:4647;visibility:visible;mso-wrap-style:square;v-text-anchor:top" coordsize="464693,4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" path="m464693,232346v,128322,-104025,232347,-232347,232347c104025,464693,,360668,,232346,,104025,104025,,232346,,360668,,464693,104025,464693,232346xe" fillcolor="#107c10" strokecolor="white">
                      <v:stroke opacity="16448f"/>
                      <v:shadow on="t" type="perspective" color="black" opacity="26214f" offset="0,0" matrix="66847f,,,66847f"/>
                      <v:path arrowok="t" o:connecttype="custom" o:connectlocs="464693,232346;232346,464693;0,232346;232346,0;464693,232346" o:connectangles="0,0,0,0,0"/>
                    </v:shape>
                    <v:shape id="Freeform: Shape 50" o:spid="_x0000_s1038" style="position:absolute;left:8470;top:16886;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" path="m379476,189738v,104789,-84949,189738,-189738,189738c84948,379476,,294527,,189738,,84949,84948,,189738,,294527,,379476,84949,379476,189738xe" strokecolor="white">
                      <v:stroke opacity="16448f"/>
                      <v:shadow on="t" type="perspective" color="black" opacity="26214f" offset="0,0" matrix="66847f,,,66847f"/>
                      <v:path arrowok="t" o:connecttype="custom" o:connectlocs="379476,189738;189738,379476;0,189738;189738,0;379476,189738" o:connectangles="0,0,0,0,0"/>
                    </v:shape>
                    <v:shape id="Freeform: Shape 51" o:spid="_x0000_s1039" style="position:absolute;left:7563;top:33032;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2" o:spid="_x0000_s1040" style="position:absolute;left:7563;top:33032;width:3795;height:3795;visibility:visible;mso-wrap-style:square;v-text-anchor:top" coordsize="379476,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" path="m189738,7747v100330,,181991,81661,181991,181991c371729,290068,290068,371729,189738,371729,89408,371729,7747,290068,7747,189738,7747,89408,89408,7747,189738,7747t,-7747c84963,,,84963,,189738,,294513,84963,379476,189738,379476v104775,,189738,-84963,189738,-189738c379476,84963,294513,,189738,r,xe" fillcolor="#ffb900" strokecolor="white">
                      <v:stroke opacity="16448f"/>
                      <v:shadow on="t" color="black" opacity=".5" origin="-.5,-.5" offset=".49892mm,.49892mm"/>
                      <v:path arrowok="t" o:connecttype="custom" o:connectlocs="189738,7747;371729,189738;189738,371729;7747,189738;189738,7747;189738,0;0,189738;189738,379476;379476,189738;189738,0;189738,0" o:connectangles="0,0,0,0,0,0,0,0,0,0,0"/>
                    </v:shape>
                    <v:shape id="Freeform: Shape 53" o:spid="_x0000_s1041" style="position:absolute;left:11570;top:11543;width:24199;height:19149;visibility:visible;mso-wrap-style:square;v-text-anchor:top" coordsize="2419947,19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" path="m1560538,1367v271224,-10993,535032,44490,772695,159536l2419947,208283r,571127l2413374,772742c2194712,571074,1899278,452630,1579270,465552,1269263,478062,982687,610586,772312,838679,561937,1066770,453034,1363125,465543,1673132v5207,128207,-94551,236347,-222757,241490c239611,1914750,236436,1914813,233261,1914813r63,64c109309,1914877,6439,1816959,1359,1691928,-16167,1257906,136360,842997,430809,523719,725322,204441,1126515,18894,1560538,1367xe" fillcolor="#0070c0" strokecolor="white">
                      <v:stroke opacity="16448f"/>
                      <v:path arrowok="t" o:connecttype="custom" o:connectlocs="1560538,1367;2333233,160903;2419947,208283;2419947,779410;2413374,772742;1579270,465552;772312,838679;465543,1673132;242786,1914622;233261,1914813;233324,1914877;1359,1691928;430809,523719;1560538,1367" o:connectangles="0,0,0,0,0,0,0,0,0,0,0,0,0,0"/>
                    </v:shape>
                    <v:shape id="Freeform: Shape 54" o:spid="_x0000_s1042" style="position:absolute;left:14882;top:11542;width:20887;height:9566;visibility:visible;mso-wrap-style:square;v-text-anchor:top" coordsize="2088689,95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" path="m1324175,215v267936,4329,527346,74137,759284,203315l2088689,206789r,573366l2046715,740853c1810177,540066,1509632,443355,1200387,468628,891141,493902,610217,638046,409431,874584,326372,972374,179751,984375,81961,901317,-15829,818259,-27830,671638,55228,573848,336342,242695,729597,40892,1162541,5523,1216659,1102,1270587,-651,1324175,215xe" strokecolor="white">
                      <v:stroke opacity="16448f"/>
                      <v:path arrowok="t" o:connecttype="custom" o:connectlocs="1324175,215;2083459,203530;2088689,206789;2088689,780155;2046715,740853;1200387,468628;409431,874584;81961,901317;55228,573848;1162541,5523;1324175,215" o:connectangles="0,0,0,0,0,0,0,0,0,0,0"/>
                    </v:shape>
                    <v:shape id="Freeform: Shape 55" o:spid="_x0000_s1043" style="position:absolute;left:15309;top:16886;width:3794;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6" o:spid="_x0000_s1044" style="position:absolute;left:11626;top:26168;width:4539;height:4539;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" path="m464693,232346v,128322,-104025,232347,-232347,232347c104025,464693,,360668,,232346,,104025,104025,,232346,,360668,,464693,104025,464693,232346xe" fillcolor="#0078d4" strokecolor="white">
                      <v:stroke opacity="16448f"/>
                      <v:shadow on="t" type="perspective" color="black" opacity="26214f" offset="0,0" matrix="66847f,,,66847f"/>
                      <v:path arrowok="t" o:connecttype="custom" o:connectlocs="453901,226950;226950,453901;0,226950;226950,0;453901,226950" o:connectangles="0,0,0,0,0"/>
                    </v:shape>
                    <v:shape id="Freeform: Shape 57" o:spid="_x0000_s1045" style="position:absolute;left:12042;top:26584;width:3706;height:37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" path="m379476,189738v,104789,-84949,189738,-189738,189738c84949,379476,,294527,,189738,,84949,84949,,189738,,294527,,379476,84949,379476,189738xe" fillcolor="#0070c0" strokecolor="white">
                      <v:stroke opacity="16448f"/>
                      <v:shadow on="t" color="black" opacity=".5" origin="-.5,-.5" offset=".49892mm,.49892mm"/>
                      <v:path arrowok="t" o:connecttype="custom" o:connectlocs="370663,185331;185331,370663;0,185331;185331,0;370663,185331" o:connectangles="0,0,0,0,0"/>
                    </v:shape>
                    <w10:wrap anchorx="page"/>
                  </v:group>
                </w:pict>
              </mc:Fallback>
            </mc:AlternateContent>
          </w:r>
          <w:r w:rsidR="00F95A5F" w:rsidRPr="009C1E56">
            <w:rPr>
              <w:rFonts w:eastAsia="Times New Roman"/>
              <w:color w:val="FFFFFF" w:themeColor="background1"/>
              <w:sz w:val="32"/>
              <w:szCs w:val="44"/>
            </w:rPr>
            <w:t xml:space="preserve">Version </w:t>
          </w:r>
          <w:r w:rsidR="00D70E48">
            <w:rPr>
              <w:rFonts w:eastAsia="Times New Roman"/>
              <w:color w:val="FFFFFF" w:themeColor="background1"/>
              <w:sz w:val="32"/>
              <w:szCs w:val="44"/>
            </w:rPr>
            <w:t>1</w:t>
          </w:r>
          <w:r w:rsidR="00F95A5F" w:rsidRPr="009C1E56">
            <w:rPr>
              <w:rFonts w:eastAsia="Times New Roman"/>
              <w:color w:val="FFFFFF" w:themeColor="background1"/>
              <w:sz w:val="32"/>
              <w:szCs w:val="44"/>
            </w:rPr>
            <w:t>.</w:t>
          </w:r>
          <w:r w:rsidR="00D70E48">
            <w:rPr>
              <w:rFonts w:eastAsia="Times New Roman"/>
              <w:color w:val="FFFFFF" w:themeColor="background1"/>
              <w:sz w:val="32"/>
              <w:szCs w:val="44"/>
            </w:rPr>
            <w:t>0</w:t>
          </w:r>
          <w:r w:rsidR="008976FC">
            <w:rPr>
              <w:rFonts w:eastAsia="Times New Roman"/>
              <w:color w:val="FFFFFF" w:themeColor="background1"/>
              <w:sz w:val="32"/>
              <w:szCs w:val="44"/>
            </w:rPr>
            <w:t>a</w:t>
          </w:r>
          <w:r w:rsidR="00F95A5F" w:rsidRPr="009C1E56">
            <w:rPr>
              <w:rFonts w:eastAsia="Times New Roman"/>
              <w:color w:val="FFFFFF" w:themeColor="background1"/>
              <w:sz w:val="32"/>
              <w:szCs w:val="44"/>
            </w:rPr>
            <w:t xml:space="preserve"> - </w:t>
          </w:r>
          <w:r w:rsidR="008976FC">
            <w:rPr>
              <w:rFonts w:eastAsia="Times New Roman"/>
              <w:color w:val="FFFFFF" w:themeColor="background1"/>
              <w:sz w:val="32"/>
              <w:szCs w:val="44"/>
            </w:rPr>
            <w:t>Mars</w:t>
          </w:r>
          <w:r w:rsidR="00F95A5F" w:rsidRPr="009C1E56">
            <w:rPr>
              <w:rFonts w:eastAsia="Times New Roman"/>
              <w:color w:val="FFFFFF" w:themeColor="background1"/>
              <w:sz w:val="32"/>
              <w:szCs w:val="44"/>
            </w:rPr>
            <w:t xml:space="preserve"> 202</w:t>
          </w:r>
          <w:r w:rsidR="008976FC">
            <w:rPr>
              <w:rFonts w:eastAsia="Times New Roman"/>
              <w:color w:val="FFFFFF" w:themeColor="background1"/>
              <w:sz w:val="32"/>
              <w:szCs w:val="44"/>
            </w:rPr>
            <w:t>5</w:t>
          </w:r>
          <w:r w:rsidR="00F95A5F"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2B70C6"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46EDECAC" w14:textId="6774F690" w:rsidR="009F6DDE"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93357320" w:history="1">
            <w:r w:rsidR="009F6DDE" w:rsidRPr="00063BEB">
              <w:rPr>
                <w:rStyle w:val="Lienhypertexte"/>
              </w:rPr>
              <w:t>1</w:t>
            </w:r>
            <w:r w:rsidR="009F6DDE">
              <w:rPr>
                <w:rFonts w:asciiTheme="minorHAnsi" w:eastAsiaTheme="minorEastAsia" w:hAnsiTheme="minorHAnsi" w:cstheme="minorBidi"/>
                <w:bCs w:val="0"/>
                <w:kern w:val="2"/>
                <w:sz w:val="24"/>
                <w:szCs w:val="24"/>
                <w:lang w:eastAsia="fr-FR"/>
                <w14:ligatures w14:val="standardContextual"/>
              </w:rPr>
              <w:tab/>
            </w:r>
            <w:r w:rsidR="009F6DDE" w:rsidRPr="00063BEB">
              <w:rPr>
                <w:rStyle w:val="Lienhypertexte"/>
              </w:rPr>
              <w:t>Introduction</w:t>
            </w:r>
            <w:r w:rsidR="009F6DDE">
              <w:rPr>
                <w:webHidden/>
              </w:rPr>
              <w:tab/>
            </w:r>
            <w:r w:rsidR="009F6DDE">
              <w:rPr>
                <w:webHidden/>
              </w:rPr>
              <w:fldChar w:fldCharType="begin"/>
            </w:r>
            <w:r w:rsidR="009F6DDE">
              <w:rPr>
                <w:webHidden/>
              </w:rPr>
              <w:instrText xml:space="preserve"> PAGEREF _Toc193357320 \h </w:instrText>
            </w:r>
            <w:r w:rsidR="009F6DDE">
              <w:rPr>
                <w:webHidden/>
              </w:rPr>
            </w:r>
            <w:r w:rsidR="009F6DDE">
              <w:rPr>
                <w:webHidden/>
              </w:rPr>
              <w:fldChar w:fldCharType="separate"/>
            </w:r>
            <w:r w:rsidR="009F6DDE">
              <w:rPr>
                <w:webHidden/>
              </w:rPr>
              <w:t>5</w:t>
            </w:r>
            <w:r w:rsidR="009F6DDE">
              <w:rPr>
                <w:webHidden/>
              </w:rPr>
              <w:fldChar w:fldCharType="end"/>
            </w:r>
          </w:hyperlink>
        </w:p>
        <w:p w14:paraId="309D4DF1" w14:textId="6B7CDB7B"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21" w:history="1">
            <w:r w:rsidRPr="00063BEB">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Objectifs du guide</w:t>
            </w:r>
            <w:r>
              <w:rPr>
                <w:webHidden/>
              </w:rPr>
              <w:tab/>
            </w:r>
            <w:r>
              <w:rPr>
                <w:webHidden/>
              </w:rPr>
              <w:fldChar w:fldCharType="begin"/>
            </w:r>
            <w:r>
              <w:rPr>
                <w:webHidden/>
              </w:rPr>
              <w:instrText xml:space="preserve"> PAGEREF _Toc193357321 \h </w:instrText>
            </w:r>
            <w:r>
              <w:rPr>
                <w:webHidden/>
              </w:rPr>
            </w:r>
            <w:r>
              <w:rPr>
                <w:webHidden/>
              </w:rPr>
              <w:fldChar w:fldCharType="separate"/>
            </w:r>
            <w:r>
              <w:rPr>
                <w:webHidden/>
              </w:rPr>
              <w:t>6</w:t>
            </w:r>
            <w:r>
              <w:rPr>
                <w:webHidden/>
              </w:rPr>
              <w:fldChar w:fldCharType="end"/>
            </w:r>
          </w:hyperlink>
        </w:p>
        <w:p w14:paraId="1DC3D21F" w14:textId="227A92D9"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22" w:history="1">
            <w:r w:rsidRPr="00063BEB">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Non-objectifs du guide</w:t>
            </w:r>
            <w:r>
              <w:rPr>
                <w:webHidden/>
              </w:rPr>
              <w:tab/>
            </w:r>
            <w:r>
              <w:rPr>
                <w:webHidden/>
              </w:rPr>
              <w:fldChar w:fldCharType="begin"/>
            </w:r>
            <w:r>
              <w:rPr>
                <w:webHidden/>
              </w:rPr>
              <w:instrText xml:space="preserve"> PAGEREF _Toc193357322 \h </w:instrText>
            </w:r>
            <w:r>
              <w:rPr>
                <w:webHidden/>
              </w:rPr>
            </w:r>
            <w:r>
              <w:rPr>
                <w:webHidden/>
              </w:rPr>
              <w:fldChar w:fldCharType="separate"/>
            </w:r>
            <w:r>
              <w:rPr>
                <w:webHidden/>
              </w:rPr>
              <w:t>6</w:t>
            </w:r>
            <w:r>
              <w:rPr>
                <w:webHidden/>
              </w:rPr>
              <w:fldChar w:fldCharType="end"/>
            </w:r>
          </w:hyperlink>
        </w:p>
        <w:p w14:paraId="7C60B23F" w14:textId="722DBA42" w:rsidR="009F6DDE" w:rsidRDefault="009F6DDE">
          <w:pPr>
            <w:pStyle w:val="TM1"/>
            <w:rPr>
              <w:rFonts w:asciiTheme="minorHAnsi" w:eastAsiaTheme="minorEastAsia" w:hAnsiTheme="minorHAnsi" w:cstheme="minorBidi"/>
              <w:bCs w:val="0"/>
              <w:kern w:val="2"/>
              <w:sz w:val="24"/>
              <w:szCs w:val="24"/>
              <w:lang w:eastAsia="fr-FR"/>
              <w14:ligatures w14:val="standardContextual"/>
            </w:rPr>
          </w:pPr>
          <w:hyperlink w:anchor="_Toc193357323" w:history="1">
            <w:r w:rsidRPr="00063BEB">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Configuration des cartes CPx au niveau des appareils</w:t>
            </w:r>
            <w:r>
              <w:rPr>
                <w:webHidden/>
              </w:rPr>
              <w:tab/>
            </w:r>
            <w:r>
              <w:rPr>
                <w:webHidden/>
              </w:rPr>
              <w:fldChar w:fldCharType="begin"/>
            </w:r>
            <w:r>
              <w:rPr>
                <w:webHidden/>
              </w:rPr>
              <w:instrText xml:space="preserve"> PAGEREF _Toc193357323 \h </w:instrText>
            </w:r>
            <w:r>
              <w:rPr>
                <w:webHidden/>
              </w:rPr>
            </w:r>
            <w:r>
              <w:rPr>
                <w:webHidden/>
              </w:rPr>
              <w:fldChar w:fldCharType="separate"/>
            </w:r>
            <w:r>
              <w:rPr>
                <w:webHidden/>
              </w:rPr>
              <w:t>7</w:t>
            </w:r>
            <w:r>
              <w:rPr>
                <w:webHidden/>
              </w:rPr>
              <w:fldChar w:fldCharType="end"/>
            </w:r>
          </w:hyperlink>
        </w:p>
        <w:p w14:paraId="24A30390" w14:textId="443DC368"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24" w:history="1">
            <w:r w:rsidRPr="00063BEB">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_Toc193357324 \h </w:instrText>
            </w:r>
            <w:r>
              <w:rPr>
                <w:webHidden/>
              </w:rPr>
            </w:r>
            <w:r>
              <w:rPr>
                <w:webHidden/>
              </w:rPr>
              <w:fldChar w:fldCharType="separate"/>
            </w:r>
            <w:r>
              <w:rPr>
                <w:webHidden/>
              </w:rPr>
              <w:t>7</w:t>
            </w:r>
            <w:r>
              <w:rPr>
                <w:webHidden/>
              </w:rPr>
              <w:fldChar w:fldCharType="end"/>
            </w:r>
          </w:hyperlink>
        </w:p>
        <w:p w14:paraId="1CCC7BB7" w14:textId="75FF570F"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25" w:history="1">
            <w:r w:rsidRPr="00063BEB">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Lecture de la carte CPx à l’ouverture de session Windows</w:t>
            </w:r>
            <w:r>
              <w:rPr>
                <w:webHidden/>
              </w:rPr>
              <w:tab/>
            </w:r>
            <w:r>
              <w:rPr>
                <w:webHidden/>
              </w:rPr>
              <w:fldChar w:fldCharType="begin"/>
            </w:r>
            <w:r>
              <w:rPr>
                <w:webHidden/>
              </w:rPr>
              <w:instrText xml:space="preserve"> PAGEREF _Toc193357325 \h </w:instrText>
            </w:r>
            <w:r>
              <w:rPr>
                <w:webHidden/>
              </w:rPr>
            </w:r>
            <w:r>
              <w:rPr>
                <w:webHidden/>
              </w:rPr>
              <w:fldChar w:fldCharType="separate"/>
            </w:r>
            <w:r>
              <w:rPr>
                <w:webHidden/>
              </w:rPr>
              <w:t>13</w:t>
            </w:r>
            <w:r>
              <w:rPr>
                <w:webHidden/>
              </w:rPr>
              <w:fldChar w:fldCharType="end"/>
            </w:r>
          </w:hyperlink>
        </w:p>
        <w:p w14:paraId="6BB2CB22" w14:textId="092E2566" w:rsidR="009F6DDE" w:rsidRDefault="009F6DDE">
          <w:pPr>
            <w:pStyle w:val="TM1"/>
            <w:rPr>
              <w:rFonts w:asciiTheme="minorHAnsi" w:eastAsiaTheme="minorEastAsia" w:hAnsiTheme="minorHAnsi" w:cstheme="minorBidi"/>
              <w:bCs w:val="0"/>
              <w:kern w:val="2"/>
              <w:sz w:val="24"/>
              <w:szCs w:val="24"/>
              <w:lang w:eastAsia="fr-FR"/>
              <w14:ligatures w14:val="standardContextual"/>
            </w:rPr>
          </w:pPr>
          <w:hyperlink w:anchor="_Toc193357326" w:history="1">
            <w:r w:rsidRPr="00063BEB">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Configuration de l’authentification par certificat en local</w:t>
            </w:r>
            <w:r>
              <w:rPr>
                <w:webHidden/>
              </w:rPr>
              <w:tab/>
            </w:r>
            <w:r>
              <w:rPr>
                <w:webHidden/>
              </w:rPr>
              <w:fldChar w:fldCharType="begin"/>
            </w:r>
            <w:r>
              <w:rPr>
                <w:webHidden/>
              </w:rPr>
              <w:instrText xml:space="preserve"> PAGEREF _Toc193357326 \h </w:instrText>
            </w:r>
            <w:r>
              <w:rPr>
                <w:webHidden/>
              </w:rPr>
            </w:r>
            <w:r>
              <w:rPr>
                <w:webHidden/>
              </w:rPr>
              <w:fldChar w:fldCharType="separate"/>
            </w:r>
            <w:r>
              <w:rPr>
                <w:webHidden/>
              </w:rPr>
              <w:t>17</w:t>
            </w:r>
            <w:r>
              <w:rPr>
                <w:webHidden/>
              </w:rPr>
              <w:fldChar w:fldCharType="end"/>
            </w:r>
          </w:hyperlink>
        </w:p>
        <w:p w14:paraId="4527C545" w14:textId="5DFADB01"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27" w:history="1">
            <w:r w:rsidRPr="00063BEB">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Mise en place des prérequis</w:t>
            </w:r>
            <w:r>
              <w:rPr>
                <w:webHidden/>
              </w:rPr>
              <w:tab/>
            </w:r>
            <w:r>
              <w:rPr>
                <w:webHidden/>
              </w:rPr>
              <w:fldChar w:fldCharType="begin"/>
            </w:r>
            <w:r>
              <w:rPr>
                <w:webHidden/>
              </w:rPr>
              <w:instrText xml:space="preserve"> PAGEREF _Toc193357327 \h </w:instrText>
            </w:r>
            <w:r>
              <w:rPr>
                <w:webHidden/>
              </w:rPr>
            </w:r>
            <w:r>
              <w:rPr>
                <w:webHidden/>
              </w:rPr>
              <w:fldChar w:fldCharType="separate"/>
            </w:r>
            <w:r>
              <w:rPr>
                <w:webHidden/>
              </w:rPr>
              <w:t>17</w:t>
            </w:r>
            <w:r>
              <w:rPr>
                <w:webHidden/>
              </w:rPr>
              <w:fldChar w:fldCharType="end"/>
            </w:r>
          </w:hyperlink>
        </w:p>
        <w:p w14:paraId="21C7D3E4" w14:textId="3A18656D"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28" w:history="1">
            <w:r w:rsidRPr="00063BEB">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Configuration de nouveaux comptes d’utilisateur en local</w:t>
            </w:r>
            <w:r>
              <w:rPr>
                <w:webHidden/>
              </w:rPr>
              <w:tab/>
            </w:r>
            <w:r>
              <w:rPr>
                <w:webHidden/>
              </w:rPr>
              <w:fldChar w:fldCharType="begin"/>
            </w:r>
            <w:r>
              <w:rPr>
                <w:webHidden/>
              </w:rPr>
              <w:instrText xml:space="preserve"> PAGEREF _Toc193357328 \h </w:instrText>
            </w:r>
            <w:r>
              <w:rPr>
                <w:webHidden/>
              </w:rPr>
            </w:r>
            <w:r>
              <w:rPr>
                <w:webHidden/>
              </w:rPr>
              <w:fldChar w:fldCharType="separate"/>
            </w:r>
            <w:r>
              <w:rPr>
                <w:webHidden/>
              </w:rPr>
              <w:t>18</w:t>
            </w:r>
            <w:r>
              <w:rPr>
                <w:webHidden/>
              </w:rPr>
              <w:fldChar w:fldCharType="end"/>
            </w:r>
          </w:hyperlink>
        </w:p>
        <w:p w14:paraId="0A1893EB" w14:textId="3A58063D"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29" w:history="1">
            <w:r w:rsidRPr="00063BEB">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Appairage manuel d’utilisateurs existants</w:t>
            </w:r>
            <w:r>
              <w:rPr>
                <w:webHidden/>
              </w:rPr>
              <w:tab/>
            </w:r>
            <w:r>
              <w:rPr>
                <w:webHidden/>
              </w:rPr>
              <w:fldChar w:fldCharType="begin"/>
            </w:r>
            <w:r>
              <w:rPr>
                <w:webHidden/>
              </w:rPr>
              <w:instrText xml:space="preserve"> PAGEREF _Toc193357329 \h </w:instrText>
            </w:r>
            <w:r>
              <w:rPr>
                <w:webHidden/>
              </w:rPr>
            </w:r>
            <w:r>
              <w:rPr>
                <w:webHidden/>
              </w:rPr>
              <w:fldChar w:fldCharType="separate"/>
            </w:r>
            <w:r>
              <w:rPr>
                <w:webHidden/>
              </w:rPr>
              <w:t>19</w:t>
            </w:r>
            <w:r>
              <w:rPr>
                <w:webHidden/>
              </w:rPr>
              <w:fldChar w:fldCharType="end"/>
            </w:r>
          </w:hyperlink>
        </w:p>
        <w:p w14:paraId="6BEF59C9" w14:textId="11B90AF0"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30" w:history="1">
            <w:r w:rsidRPr="00063BEB">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Résolution des problèmes de certificats et de configuration</w:t>
            </w:r>
            <w:r>
              <w:rPr>
                <w:webHidden/>
              </w:rPr>
              <w:tab/>
            </w:r>
            <w:r>
              <w:rPr>
                <w:webHidden/>
              </w:rPr>
              <w:fldChar w:fldCharType="begin"/>
            </w:r>
            <w:r>
              <w:rPr>
                <w:webHidden/>
              </w:rPr>
              <w:instrText xml:space="preserve"> PAGEREF _Toc193357330 \h </w:instrText>
            </w:r>
            <w:r>
              <w:rPr>
                <w:webHidden/>
              </w:rPr>
            </w:r>
            <w:r>
              <w:rPr>
                <w:webHidden/>
              </w:rPr>
              <w:fldChar w:fldCharType="separate"/>
            </w:r>
            <w:r>
              <w:rPr>
                <w:webHidden/>
              </w:rPr>
              <w:t>20</w:t>
            </w:r>
            <w:r>
              <w:rPr>
                <w:webHidden/>
              </w:rPr>
              <w:fldChar w:fldCharType="end"/>
            </w:r>
          </w:hyperlink>
        </w:p>
        <w:p w14:paraId="585475CB" w14:textId="7A3F0F80" w:rsidR="009F6DDE" w:rsidRDefault="009F6DDE">
          <w:pPr>
            <w:pStyle w:val="TM1"/>
            <w:rPr>
              <w:rFonts w:asciiTheme="minorHAnsi" w:eastAsiaTheme="minorEastAsia" w:hAnsiTheme="minorHAnsi" w:cstheme="minorBidi"/>
              <w:bCs w:val="0"/>
              <w:kern w:val="2"/>
              <w:sz w:val="24"/>
              <w:szCs w:val="24"/>
              <w:lang w:eastAsia="fr-FR"/>
              <w14:ligatures w14:val="standardContextual"/>
            </w:rPr>
          </w:pPr>
          <w:hyperlink w:anchor="_Toc193357331" w:history="1">
            <w:r w:rsidRPr="00063BEB">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Configuration de l’authentification par certificat dans Microsoft Entra ID</w:t>
            </w:r>
            <w:r>
              <w:rPr>
                <w:webHidden/>
              </w:rPr>
              <w:tab/>
            </w:r>
            <w:r>
              <w:rPr>
                <w:webHidden/>
              </w:rPr>
              <w:fldChar w:fldCharType="begin"/>
            </w:r>
            <w:r>
              <w:rPr>
                <w:webHidden/>
              </w:rPr>
              <w:instrText xml:space="preserve"> PAGEREF _Toc193357331 \h </w:instrText>
            </w:r>
            <w:r>
              <w:rPr>
                <w:webHidden/>
              </w:rPr>
            </w:r>
            <w:r>
              <w:rPr>
                <w:webHidden/>
              </w:rPr>
              <w:fldChar w:fldCharType="separate"/>
            </w:r>
            <w:r>
              <w:rPr>
                <w:webHidden/>
              </w:rPr>
              <w:t>22</w:t>
            </w:r>
            <w:r>
              <w:rPr>
                <w:webHidden/>
              </w:rPr>
              <w:fldChar w:fldCharType="end"/>
            </w:r>
          </w:hyperlink>
        </w:p>
        <w:p w14:paraId="3B37DDAA" w14:textId="1B31FA3D"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32" w:history="1">
            <w:r w:rsidRPr="00063BEB">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Activation de l’authentification basée sur certificat sur le locataire de l’ES</w:t>
            </w:r>
            <w:r>
              <w:rPr>
                <w:webHidden/>
              </w:rPr>
              <w:tab/>
            </w:r>
            <w:r>
              <w:rPr>
                <w:webHidden/>
              </w:rPr>
              <w:fldChar w:fldCharType="begin"/>
            </w:r>
            <w:r>
              <w:rPr>
                <w:webHidden/>
              </w:rPr>
              <w:instrText xml:space="preserve"> PAGEREF _Toc193357332 \h </w:instrText>
            </w:r>
            <w:r>
              <w:rPr>
                <w:webHidden/>
              </w:rPr>
            </w:r>
            <w:r>
              <w:rPr>
                <w:webHidden/>
              </w:rPr>
              <w:fldChar w:fldCharType="separate"/>
            </w:r>
            <w:r>
              <w:rPr>
                <w:webHidden/>
              </w:rPr>
              <w:t>23</w:t>
            </w:r>
            <w:r>
              <w:rPr>
                <w:webHidden/>
              </w:rPr>
              <w:fldChar w:fldCharType="end"/>
            </w:r>
          </w:hyperlink>
        </w:p>
        <w:p w14:paraId="693F9254" w14:textId="1A48EF9C"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33" w:history="1">
            <w:r w:rsidRPr="00063BEB">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Déclaration des autorités de certification (AC)</w:t>
            </w:r>
            <w:r>
              <w:rPr>
                <w:webHidden/>
              </w:rPr>
              <w:tab/>
            </w:r>
            <w:r>
              <w:rPr>
                <w:webHidden/>
              </w:rPr>
              <w:fldChar w:fldCharType="begin"/>
            </w:r>
            <w:r>
              <w:rPr>
                <w:webHidden/>
              </w:rPr>
              <w:instrText xml:space="preserve"> PAGEREF _Toc193357333 \h </w:instrText>
            </w:r>
            <w:r>
              <w:rPr>
                <w:webHidden/>
              </w:rPr>
            </w:r>
            <w:r>
              <w:rPr>
                <w:webHidden/>
              </w:rPr>
              <w:fldChar w:fldCharType="separate"/>
            </w:r>
            <w:r>
              <w:rPr>
                <w:webHidden/>
              </w:rPr>
              <w:t>28</w:t>
            </w:r>
            <w:r>
              <w:rPr>
                <w:webHidden/>
              </w:rPr>
              <w:fldChar w:fldCharType="end"/>
            </w:r>
          </w:hyperlink>
        </w:p>
        <w:p w14:paraId="46DD9CF9" w14:textId="152EAA4F" w:rsidR="009F6DDE" w:rsidRDefault="009F6DDE">
          <w:pPr>
            <w:pStyle w:val="TM2"/>
            <w:rPr>
              <w:rFonts w:asciiTheme="minorHAnsi" w:eastAsiaTheme="minorEastAsia" w:hAnsiTheme="minorHAnsi" w:cstheme="minorBidi"/>
              <w:bCs w:val="0"/>
              <w:kern w:val="2"/>
              <w:sz w:val="24"/>
              <w:szCs w:val="24"/>
              <w:lang w:eastAsia="fr-FR"/>
              <w14:ligatures w14:val="standardContextual"/>
            </w:rPr>
          </w:pPr>
          <w:hyperlink w:anchor="_Toc193357334" w:history="1">
            <w:r w:rsidRPr="00063BEB">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063BEB">
              <w:rPr>
                <w:rStyle w:val="Lienhypertexte"/>
              </w:rPr>
              <w:t>Liaison des utilisateurs avec le certificat de la carte CPx physique</w:t>
            </w:r>
            <w:r>
              <w:rPr>
                <w:webHidden/>
              </w:rPr>
              <w:tab/>
            </w:r>
            <w:r>
              <w:rPr>
                <w:webHidden/>
              </w:rPr>
              <w:fldChar w:fldCharType="begin"/>
            </w:r>
            <w:r>
              <w:rPr>
                <w:webHidden/>
              </w:rPr>
              <w:instrText xml:space="preserve"> PAGEREF _Toc193357334 \h </w:instrText>
            </w:r>
            <w:r>
              <w:rPr>
                <w:webHidden/>
              </w:rPr>
            </w:r>
            <w:r>
              <w:rPr>
                <w:webHidden/>
              </w:rPr>
              <w:fldChar w:fldCharType="separate"/>
            </w:r>
            <w:r>
              <w:rPr>
                <w:webHidden/>
              </w:rPr>
              <w:t>29</w:t>
            </w:r>
            <w:r>
              <w:rPr>
                <w:webHidden/>
              </w:rPr>
              <w:fldChar w:fldCharType="end"/>
            </w:r>
          </w:hyperlink>
        </w:p>
        <w:p w14:paraId="56751045" w14:textId="3EDBCAFB"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93357320"/>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404DF2D4" w:rsidR="00DC24D5" w:rsidRDefault="00DC24D5" w:rsidP="005628BA">
      <w:pPr>
        <w:jc w:val="left"/>
        <w:rPr>
          <w:rFonts w:cs="Arial"/>
        </w:rPr>
      </w:pPr>
      <w:r>
        <w:rPr>
          <w:rFonts w:cs="Arial"/>
        </w:rPr>
        <w:t>L</w:t>
      </w:r>
      <w:r w:rsidR="00D70E48">
        <w:rPr>
          <w:rFonts w:cs="Arial"/>
        </w:rPr>
        <w:t>a</w:t>
      </w:r>
      <w:r w:rsidR="00D70E48" w:rsidRPr="00D70E48">
        <w:rPr>
          <w:rFonts w:ascii="Arial" w:hAnsi="Arial" w:cs="Arial"/>
          <w:color w:val="697097"/>
          <w:sz w:val="27"/>
          <w:szCs w:val="27"/>
          <w:shd w:val="clear" w:color="auto" w:fill="FFFFFF"/>
        </w:rPr>
        <w:t xml:space="preserve"> </w:t>
      </w:r>
      <w:r w:rsidR="00D70E48">
        <w:rPr>
          <w:rFonts w:cs="Arial"/>
        </w:rPr>
        <w:t>d</w:t>
      </w:r>
      <w:r w:rsidR="00D70E48" w:rsidRPr="00283A4A">
        <w:rPr>
          <w:rFonts w:cs="Arial"/>
        </w:rPr>
        <w:t>élégation à un fournisseur d'identité local</w:t>
      </w:r>
      <w:r w:rsidR="00D70E48" w:rsidRPr="00D70E48">
        <w:rPr>
          <w:rFonts w:cs="Arial"/>
        </w:rPr>
        <w:t xml:space="preserve"> permet désormais aux </w:t>
      </w:r>
      <w:r w:rsidR="00D70E48">
        <w:rPr>
          <w:rFonts w:cs="Arial"/>
        </w:rPr>
        <w:t xml:space="preserve">PS et </w:t>
      </w:r>
      <w:r w:rsidR="00D70E48" w:rsidRPr="00D70E48">
        <w:rPr>
          <w:rFonts w:cs="Arial"/>
        </w:rPr>
        <w:t xml:space="preserve">utilisateurs de se connecter à </w:t>
      </w:r>
      <w:r w:rsidR="00D70E48">
        <w:rPr>
          <w:rFonts w:cs="Arial"/>
        </w:rPr>
        <w:t>PSC</w:t>
      </w:r>
      <w:r w:rsidR="00D70E48" w:rsidRPr="00D70E48">
        <w:rPr>
          <w:rFonts w:cs="Arial"/>
        </w:rPr>
        <w:t xml:space="preserve"> en utilisant l'identité numérique fournie par leur établissement </w:t>
      </w:r>
      <w:r w:rsidR="00D70E48">
        <w:rPr>
          <w:rFonts w:cs="Arial"/>
        </w:rPr>
        <w:t xml:space="preserve">de Santé (ES) </w:t>
      </w:r>
      <w:r w:rsidR="00D70E48" w:rsidRPr="00D70E48">
        <w:rPr>
          <w:rFonts w:cs="Arial"/>
        </w:rPr>
        <w:t>d'origine</w:t>
      </w:r>
      <w:r w:rsidR="00D70E48">
        <w:rPr>
          <w:rFonts w:cs="Arial"/>
        </w:rPr>
        <w:t xml:space="preserve">. Nous nous intéressons ici à la </w:t>
      </w:r>
      <w:r>
        <w:rPr>
          <w:rFonts w:cs="Arial"/>
        </w:rPr>
        <w:t xml:space="preserve">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78DD0325" w:rsidR="00DC24D5" w:rsidRPr="00283A4A" w:rsidRDefault="00E470FB" w:rsidP="00283A4A">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hyperlink r:id="rId19" w:history="1">
        <w:r w:rsidRPr="008976FC">
          <w:rPr>
            <w:rStyle w:val="Lienhypertexte"/>
            <w:rFonts w:cs="Arial"/>
          </w:rPr>
          <w:t>Délégation à un fournisseur d'identité local</w:t>
        </w:r>
      </w:hyperlink>
      <w:r w:rsidRPr="00283A4A">
        <w:rPr>
          <w:rFonts w:cs="Arial"/>
        </w:rPr>
        <w:t>.</w:t>
      </w:r>
    </w:p>
    <w:p w14:paraId="6856D26A" w14:textId="632321C6"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une carte CPx physique constitue un moyen d’identification électronique (MIE) retenu dans le périmètre d</w:t>
      </w:r>
      <w:r w:rsidR="00D70E48">
        <w:rPr>
          <w:rFonts w:ascii="Segoe UI Semibold" w:hAnsi="Segoe UI Semibold" w:cs="Segoe UI Semibold"/>
        </w:rPr>
        <w:t xml:space="preserve">e cette illustration </w:t>
      </w:r>
      <w:r w:rsidRPr="00DC24D5">
        <w:rPr>
          <w:rFonts w:ascii="Segoe UI Semibold" w:hAnsi="Segoe UI Semibold" w:cs="Segoe UI Semibold"/>
        </w:rPr>
        <w:t>technique</w:t>
      </w:r>
      <w:r w:rsidR="00D70E48">
        <w:rPr>
          <w:rFonts w:ascii="Segoe UI Semibold" w:hAnsi="Segoe UI Semibold" w:cs="Segoe UI Semibold"/>
        </w:rPr>
        <w:t xml:space="preserve"> de mise en œuvre de la délégation</w:t>
      </w:r>
      <w:r w:rsidRPr="00DC24D5">
        <w:rPr>
          <w:rFonts w:ascii="Segoe UI Semibold" w:hAnsi="Segoe UI Semibold" w:cs="Segoe UI Semibold"/>
        </w:rPr>
        <w:t>.</w:t>
      </w:r>
    </w:p>
    <w:p w14:paraId="01C7C82B" w14:textId="79FB7F72" w:rsidR="00363EF9" w:rsidRPr="00363EF9" w:rsidRDefault="00363EF9" w:rsidP="005628BA">
      <w:pPr>
        <w:jc w:val="left"/>
      </w:pPr>
      <w:r w:rsidRPr="008976FC">
        <w:rPr>
          <w:rFonts w:ascii="Segoe UI Semibold" w:hAnsi="Segoe UI Semibold" w:cs="Segoe UI Semibold"/>
          <w:u w:val="single"/>
        </w:rPr>
        <w:t>Documentation</w:t>
      </w:r>
      <w:r w:rsidR="008976FC" w:rsidRPr="008976FC">
        <w:rPr>
          <w:rFonts w:ascii="Segoe UI Semibold" w:hAnsi="Segoe UI Semibold" w:cs="Segoe UI Semibold"/>
          <w:u w:val="single"/>
        </w:rPr>
        <w:t xml:space="preserve"> ANS</w:t>
      </w:r>
      <w:r w:rsidRPr="003460A6">
        <w:rPr>
          <w:rFonts w:ascii="Segoe UI Semibold" w:hAnsi="Segoe UI Semibold" w:cs="Segoe UI Semibold"/>
        </w:rPr>
        <w:t> :</w:t>
      </w:r>
      <w:r>
        <w:t xml:space="preserve"> </w:t>
      </w:r>
      <w:hyperlink r:id="rId20" w:history="1">
        <w:r w:rsidR="008976FC" w:rsidRPr="008976FC">
          <w:rPr>
            <w:rStyle w:val="Lienhypertexte"/>
          </w:rPr>
          <w:t>C</w:t>
        </w:r>
        <w:r w:rsidRPr="008976FC">
          <w:rPr>
            <w:rStyle w:val="Lienhypertexte"/>
          </w:rPr>
          <w:t>arte d’identité professionnelle électronique du secteur de la santé</w:t>
        </w:r>
      </w:hyperlink>
      <w:r w:rsidR="008976FC">
        <w:t>.</w:t>
      </w:r>
      <w:r>
        <w:t xml:space="preserve"> </w:t>
      </w:r>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lastRenderedPageBreak/>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Toc193357321"/>
      <w:bookmarkStart w:id="7" w:name="_Hlk155878813"/>
      <w:bookmarkEnd w:id="4"/>
      <w:r w:rsidRPr="00CF240D">
        <w:t>Obje</w:t>
      </w:r>
      <w:r w:rsidR="00B1370F">
        <w:t>c</w:t>
      </w:r>
      <w:r w:rsidRPr="00CF240D">
        <w:t>t</w:t>
      </w:r>
      <w:r w:rsidR="00B1370F">
        <w:t>ifs</w:t>
      </w:r>
      <w:r w:rsidRPr="00CF240D">
        <w:t xml:space="preserve"> du </w:t>
      </w:r>
      <w:bookmarkEnd w:id="5"/>
      <w:r w:rsidR="00B1370F">
        <w:t>guide</w:t>
      </w:r>
      <w:bookmarkEnd w:id="6"/>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93357322"/>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1FF1F5B"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w:t>
      </w:r>
      <w:r w:rsidR="00D70E48">
        <w:rPr>
          <w:rFonts w:cs="Arial"/>
        </w:rPr>
        <w:t>e cette délégation à un fournisseur d’identité local</w:t>
      </w:r>
      <w:r w:rsidR="00DC24D5">
        <w:rPr>
          <w:rFonts w:cs="Arial"/>
        </w:rPr>
        <w:t xml:space="preserve">. Les </w:t>
      </w:r>
      <w:r w:rsidR="00DC24D5">
        <w:t>MIE suivants sont également retenus dans le périmètre d</w:t>
      </w:r>
      <w:r w:rsidR="00D70E48">
        <w:t>e cette délégation</w:t>
      </w:r>
      <w:r w:rsidR="00DC24D5">
        <w:t xml:space="preserve"> </w:t>
      </w:r>
      <w:r w:rsidR="00DC24D5">
        <w:rPr>
          <w:rFonts w:cs="Arial"/>
        </w:rPr>
        <w:t>:</w:t>
      </w:r>
    </w:p>
    <w:p w14:paraId="03C1897F" w14:textId="77777777" w:rsidR="00DC24D5" w:rsidRDefault="00DC24D5" w:rsidP="00D84030">
      <w:pPr>
        <w:pStyle w:val="Paragraphedeliste"/>
        <w:numPr>
          <w:ilvl w:val="0"/>
          <w:numId w:val="10"/>
        </w:numPr>
        <w:jc w:val="left"/>
        <w:rPr>
          <w:rFonts w:cs="Arial"/>
        </w:rPr>
      </w:pPr>
      <w:r>
        <w:rPr>
          <w:rFonts w:cs="Arial"/>
        </w:rPr>
        <w:t>C</w:t>
      </w:r>
      <w:r w:rsidRPr="00545AB8">
        <w:rPr>
          <w:rFonts w:cs="Arial"/>
        </w:rPr>
        <w:t>lé de sécurité FIDO2</w:t>
      </w:r>
      <w:r>
        <w:rPr>
          <w:rFonts w:cs="Arial"/>
        </w:rPr>
        <w:t> (clé USB, carte à puce, etc.) ;</w:t>
      </w:r>
    </w:p>
    <w:p w14:paraId="29B41652" w14:textId="2E6693B2" w:rsidR="003607DA" w:rsidRPr="003607DA" w:rsidRDefault="003607DA" w:rsidP="00D84030">
      <w:pPr>
        <w:pStyle w:val="Paragraphedeliste"/>
        <w:numPr>
          <w:ilvl w:val="0"/>
          <w:numId w:val="10"/>
        </w:numPr>
        <w:jc w:val="left"/>
        <w:rPr>
          <w:rFonts w:cs="Arial"/>
        </w:rPr>
      </w:pPr>
      <w:r>
        <w:rPr>
          <w:rFonts w:cs="Arial"/>
        </w:rPr>
        <w:t>Microsoft Authenticator</w:t>
      </w:r>
      <w:r w:rsidR="00D70E48">
        <w:rPr>
          <w:rFonts w:cs="Arial"/>
        </w:rPr>
        <w:t xml:space="preserve"> avec les clés d’accès (</w:t>
      </w:r>
      <w:r w:rsidR="00D70E48" w:rsidRPr="00D70E48">
        <w:rPr>
          <w:rFonts w:cs="Arial"/>
          <w:i/>
          <w:iCs/>
          <w:lang w:val="en-US"/>
        </w:rPr>
        <w:t>passkeys</w:t>
      </w:r>
      <w:r w:rsidR="00D70E48">
        <w:rPr>
          <w:rFonts w:cs="Arial"/>
        </w:rPr>
        <w:t>)</w:t>
      </w:r>
      <w:r>
        <w:t> ;</w:t>
      </w:r>
    </w:p>
    <w:p w14:paraId="36DA6078" w14:textId="35D960F6" w:rsidR="00DC24D5" w:rsidRPr="003607DA" w:rsidRDefault="00DC24D5" w:rsidP="00D84030">
      <w:pPr>
        <w:pStyle w:val="Paragraphedeliste"/>
        <w:numPr>
          <w:ilvl w:val="0"/>
          <w:numId w:val="10"/>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28DC8111" w:rsidR="003607DA" w:rsidRPr="003607DA" w:rsidRDefault="003607DA" w:rsidP="00D84030">
      <w:pPr>
        <w:pStyle w:val="Paragraphedeliste"/>
        <w:numPr>
          <w:ilvl w:val="0"/>
          <w:numId w:val="18"/>
        </w:numPr>
        <w:jc w:val="left"/>
      </w:pPr>
      <w:r w:rsidRPr="00DC24D5">
        <w:rPr>
          <w:rFonts w:ascii="Segoe UI Semibold" w:hAnsi="Segoe UI Semibold" w:cs="Segoe UI Semibold"/>
        </w:rPr>
        <w:t xml:space="preserve">Guide de configuration de Microsoft Authenticator </w:t>
      </w:r>
      <w:r w:rsidR="00F91EF0">
        <w:rPr>
          <w:rFonts w:ascii="Segoe UI Semibold" w:hAnsi="Segoe UI Semibold" w:cs="Segoe UI Semibold"/>
        </w:rPr>
        <w:t xml:space="preserve">et des clés d’accès </w:t>
      </w:r>
      <w:r w:rsidRPr="00DC24D5">
        <w:rPr>
          <w:rFonts w:ascii="Segoe UI Semibold" w:hAnsi="Segoe UI Semibold" w:cs="Segoe UI Semibold"/>
        </w:rPr>
        <w:t>à destination des établissements de santé</w:t>
      </w:r>
      <w:r>
        <w:rPr>
          <w:rFonts w:ascii="Segoe UI Semibold" w:hAnsi="Segoe UI Semibold" w:cs="Segoe UI Semibold"/>
        </w:rPr>
        <w:t> </w:t>
      </w:r>
      <w:r>
        <w:rPr>
          <w:rFonts w:cs="Arial"/>
        </w:rPr>
        <w:t>;</w:t>
      </w:r>
    </w:p>
    <w:p w14:paraId="31E165F5" w14:textId="19C1D256"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7"/>
      <w:bookmarkEnd w:id="10"/>
    </w:p>
    <w:p w14:paraId="7A7A9497" w14:textId="3AF152AD" w:rsidR="00730760" w:rsidRPr="005628BA" w:rsidRDefault="00B112A5" w:rsidP="005628BA">
      <w:pPr>
        <w:pStyle w:val="Titre1"/>
      </w:pPr>
      <w:bookmarkStart w:id="11" w:name="_Ref164681683"/>
      <w:bookmarkStart w:id="12" w:name="_Ref164681692"/>
      <w:bookmarkStart w:id="13" w:name="_Toc193357323"/>
      <w:bookmarkStart w:id="14" w:name="_Toc152172721"/>
      <w:bookmarkStart w:id="15" w:name="_Ref155861683"/>
      <w:bookmarkStart w:id="16" w:name="_Ref155861703"/>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3"/>
    </w:p>
    <w:p w14:paraId="36E62A5F" w14:textId="57CE7C47" w:rsidR="00143A29" w:rsidRDefault="00143A29" w:rsidP="0037777F">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93357324"/>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9F00D1">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D84030">
      <w:pPr>
        <w:pStyle w:val="Paragraphedeliste"/>
        <w:numPr>
          <w:ilvl w:val="0"/>
          <w:numId w:val="26"/>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 xml:space="preserve">Chip </w:t>
      </w:r>
      <w:proofErr w:type="spellStart"/>
      <w:r w:rsidRPr="00C12132">
        <w:t>Card</w:t>
      </w:r>
      <w:proofErr w:type="spellEnd"/>
      <w:r w:rsidRPr="00C12132">
        <w:t xml:space="preserve">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D84030">
      <w:pPr>
        <w:pStyle w:val="Paragraphedeliste"/>
        <w:numPr>
          <w:ilvl w:val="0"/>
          <w:numId w:val="26"/>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D84030">
      <w:pPr>
        <w:pStyle w:val="Paragraphedeliste"/>
        <w:numPr>
          <w:ilvl w:val="0"/>
          <w:numId w:val="29"/>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D84030">
      <w:pPr>
        <w:pStyle w:val="Paragraphedeliste"/>
        <w:numPr>
          <w:ilvl w:val="0"/>
          <w:numId w:val="29"/>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D84030">
      <w:pPr>
        <w:pStyle w:val="Paragraphedeliste"/>
        <w:numPr>
          <w:ilvl w:val="0"/>
          <w:numId w:val="29"/>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D84030">
      <w:pPr>
        <w:pStyle w:val="Paragraphedeliste"/>
        <w:numPr>
          <w:ilvl w:val="0"/>
          <w:numId w:val="29"/>
        </w:numPr>
        <w:spacing w:before="120"/>
        <w:ind w:left="714" w:hanging="357"/>
        <w:jc w:val="left"/>
      </w:pPr>
      <w:r>
        <w:t>Noter le nom du fichier Oem#.inf où # est le numéro du mini-pilote CPx signé par l'ANS.</w:t>
      </w:r>
    </w:p>
    <w:p w14:paraId="4C8A168C" w14:textId="3E45DC61" w:rsidR="002E5461" w:rsidRDefault="002E5461" w:rsidP="00D84030">
      <w:pPr>
        <w:pStyle w:val="Paragraphedeliste"/>
        <w:numPr>
          <w:ilvl w:val="0"/>
          <w:numId w:val="29"/>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D84030">
      <w:pPr>
        <w:pStyle w:val="Paragraphedeliste"/>
        <w:numPr>
          <w:ilvl w:val="0"/>
          <w:numId w:val="29"/>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w:t>
      </w:r>
      <w:proofErr w:type="spellStart"/>
      <w:r w:rsidR="009376A9">
        <w:t>pinote</w:t>
      </w:r>
      <w:proofErr w:type="spellEnd"/>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D84030">
      <w:pPr>
        <w:pStyle w:val="Paragraphedeliste"/>
        <w:numPr>
          <w:ilvl w:val="0"/>
          <w:numId w:val="28"/>
        </w:numPr>
        <w:jc w:val="left"/>
      </w:pPr>
      <w:r>
        <w:t>Depuis un navigateur, aller sur le site</w:t>
      </w:r>
      <w:r w:rsidR="00D87AE5">
        <w:t xml:space="preserve"> </w:t>
      </w:r>
      <w:hyperlink r:id="rId21" w:history="1">
        <w:r w:rsidR="00D87AE5" w:rsidRPr="002E0F12">
          <w:rPr>
            <w:rStyle w:val="Lienhypertexte"/>
          </w:rPr>
          <w:t>http://catalog.update.microsoft.com/v7/site/Home.asp</w:t>
        </w:r>
      </w:hyperlink>
      <w:r>
        <w:t>.</w:t>
      </w:r>
    </w:p>
    <w:p w14:paraId="12209CC5" w14:textId="77777777" w:rsidR="00C12132" w:rsidRDefault="00C12132" w:rsidP="00D84030">
      <w:pPr>
        <w:pStyle w:val="Paragraphedeliste"/>
        <w:numPr>
          <w:ilvl w:val="0"/>
          <w:numId w:val="28"/>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2"/>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3"/>
                    <a:stretch>
                      <a:fillRect/>
                    </a:stretch>
                  </pic:blipFill>
                  <pic:spPr>
                    <a:xfrm>
                      <a:off x="0" y="0"/>
                      <a:ext cx="6479540" cy="1539240"/>
                    </a:xfrm>
                    <a:prstGeom prst="rect">
                      <a:avLst/>
                    </a:prstGeom>
                  </pic:spPr>
                </pic:pic>
              </a:graphicData>
            </a:graphic>
          </wp:inline>
        </w:drawing>
      </w:r>
    </w:p>
    <w:p w14:paraId="0EBB2122" w14:textId="1FEFC407" w:rsidR="00C12132" w:rsidRDefault="00C12132" w:rsidP="00D84030">
      <w:pPr>
        <w:pStyle w:val="Paragraphedeliste"/>
        <w:numPr>
          <w:ilvl w:val="0"/>
          <w:numId w:val="28"/>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4"/>
                    <a:stretch>
                      <a:fillRect/>
                    </a:stretch>
                  </pic:blipFill>
                  <pic:spPr>
                    <a:xfrm>
                      <a:off x="0" y="0"/>
                      <a:ext cx="2825552" cy="2309006"/>
                    </a:xfrm>
                    <a:prstGeom prst="rect">
                      <a:avLst/>
                    </a:prstGeom>
                  </pic:spPr>
                </pic:pic>
              </a:graphicData>
            </a:graphic>
          </wp:inline>
        </w:drawing>
      </w:r>
    </w:p>
    <w:p w14:paraId="6CDB5581" w14:textId="06434AA5" w:rsidR="00C12132" w:rsidRDefault="00C12132" w:rsidP="00D84030">
      <w:pPr>
        <w:pStyle w:val="Paragraphedeliste"/>
        <w:numPr>
          <w:ilvl w:val="0"/>
          <w:numId w:val="28"/>
        </w:numPr>
        <w:jc w:val="left"/>
      </w:pPr>
      <w:r>
        <w:t>Cliquer sur le lien pour télécharger le mini-pilote.</w:t>
      </w:r>
    </w:p>
    <w:p w14:paraId="1A3F8B6D" w14:textId="3CA5DEA2" w:rsidR="00162AEF" w:rsidRDefault="00AE60FB" w:rsidP="00D84030">
      <w:pPr>
        <w:pStyle w:val="Paragraphedeliste"/>
        <w:numPr>
          <w:ilvl w:val="0"/>
          <w:numId w:val="28"/>
        </w:numPr>
        <w:jc w:val="left"/>
      </w:pPr>
      <w:r>
        <w:t xml:space="preserve">Cliquer sur </w:t>
      </w:r>
      <w:r w:rsidRPr="00AE60FB">
        <w:rPr>
          <w:rFonts w:ascii="Segoe UI Semibold" w:hAnsi="Segoe UI Semibold" w:cs="Segoe UI Semibold"/>
        </w:rPr>
        <w:t>Fermer</w:t>
      </w:r>
      <w:r>
        <w:t>.</w:t>
      </w:r>
    </w:p>
    <w:p w14:paraId="74F9A81A" w14:textId="220A7F76" w:rsidR="00B44466" w:rsidRPr="004E0EE9" w:rsidRDefault="00080ED7" w:rsidP="004E0EE9">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 xml:space="preserve">Documentation </w:t>
      </w:r>
      <w:r>
        <w:rPr>
          <w:rFonts w:ascii="Segoe UI Semibold" w:hAnsi="Segoe UI Semibold" w:cs="Segoe UI Semibold"/>
          <w:u w:val="single"/>
        </w:rPr>
        <w:t>Microsoft</w:t>
      </w:r>
      <w:r w:rsidR="004E0EE9">
        <w:rPr>
          <w:rFonts w:ascii="Segoe UI Semibold" w:hAnsi="Segoe UI Semibold" w:cs="Segoe UI Semibold"/>
        </w:rPr>
        <w:t xml:space="preserve"> : </w:t>
      </w:r>
      <w:hyperlink r:id="rId25" w:history="1">
        <w:r w:rsidRPr="004E0EE9">
          <w:rPr>
            <w:rStyle w:val="Lienhypertexte"/>
          </w:rPr>
          <w:t>Mini-lecteur de carte à puce</w:t>
        </w:r>
      </w:hyperlink>
      <w:r w:rsidR="004E0EE9">
        <w:t>.</w:t>
      </w:r>
    </w:p>
    <w:p w14:paraId="49BEF6DD" w14:textId="627F1C23" w:rsidR="00B44466" w:rsidRPr="004E0EE9" w:rsidRDefault="00B44466" w:rsidP="004E0EE9">
      <w:pPr>
        <w:keepNext/>
        <w:jc w:val="left"/>
        <w:rPr>
          <w:rFonts w:ascii="Segoe UI Semibold" w:hAnsi="Segoe UI Semibold" w:cs="Segoe UI Semibold"/>
          <w:u w:val="single"/>
        </w:rPr>
      </w:pPr>
      <w:r w:rsidRPr="00B44466">
        <w:rPr>
          <w:rFonts w:ascii="Segoe UI Semibold" w:hAnsi="Segoe UI Semibold" w:cs="Segoe UI Semibold"/>
          <w:u w:val="single"/>
        </w:rPr>
        <w:t>Documentation ANS</w:t>
      </w:r>
      <w:r w:rsidRPr="004E0EE9">
        <w:rPr>
          <w:rFonts w:ascii="Segoe UI Semibold" w:hAnsi="Segoe UI Semibold" w:cs="Segoe UI Semibold"/>
        </w:rPr>
        <w:t> :</w:t>
      </w:r>
      <w:r w:rsidR="004E0EE9">
        <w:t xml:space="preserve"> </w:t>
      </w:r>
      <w:hyperlink r:id="rId26" w:history="1">
        <w:r w:rsidRPr="004E0EE9">
          <w:rPr>
            <w:rStyle w:val="Lienhypertexte"/>
          </w:rPr>
          <w:t>Guide d'installation et d'utilisation du Minidriver CPS V2.1.0 du 03/12/2018</w:t>
        </w:r>
      </w:hyperlink>
      <w:r>
        <w:t>.</w:t>
      </w:r>
    </w:p>
    <w:p w14:paraId="607AB0EA" w14:textId="15B5B27F" w:rsidR="001446EE" w:rsidRDefault="001446EE" w:rsidP="009F00D1">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2AF6B383"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r w:rsidR="00FD66CD">
        <w:rPr>
          <w:rFonts w:ascii="Segoe UI Semibold" w:hAnsi="Segoe UI Semibold" w:cs="Segoe UI Semibold"/>
        </w:rPr>
        <w:t> ; cette dernière est nécessaire uniquement pour la facturation.</w:t>
      </w:r>
      <w:r w:rsidR="00B61294">
        <w:rPr>
          <w:rFonts w:ascii="Segoe UI Semibold" w:hAnsi="Segoe UI Semibold" w:cs="Segoe UI Semibold"/>
        </w:rPr>
        <w:t xml:space="preserve"> </w:t>
      </w:r>
    </w:p>
    <w:p w14:paraId="455250E0" w14:textId="172C6AED" w:rsidR="00B112A5" w:rsidRPr="00C40854" w:rsidRDefault="00B112A5" w:rsidP="005628BA">
      <w:pPr>
        <w:jc w:val="left"/>
      </w:pPr>
      <w:r>
        <w:t>Depuis un appareil Windows 10 ou ultérieur, procéder comme suit :</w:t>
      </w:r>
    </w:p>
    <w:p w14:paraId="6DF512DC" w14:textId="156A3761" w:rsidR="00B112A5" w:rsidRDefault="00B112A5" w:rsidP="00D84030">
      <w:pPr>
        <w:pStyle w:val="Paragraphedeliste"/>
        <w:numPr>
          <w:ilvl w:val="0"/>
          <w:numId w:val="13"/>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w:t>
      </w:r>
      <w:r w:rsidR="00475F44">
        <w:t xml:space="preserve">dans la </w:t>
      </w:r>
      <w:r w:rsidR="00475F44" w:rsidRPr="00000946">
        <w:rPr>
          <w:rFonts w:ascii="Segoe UI Semibold" w:hAnsi="Segoe UI Semibold" w:cs="Segoe UI Semibold"/>
          <w:u w:val="single"/>
        </w:rPr>
        <w:t>documentation ANS</w:t>
      </w:r>
      <w:r w:rsidRPr="007335ED">
        <w:t xml:space="preserve"> </w:t>
      </w:r>
      <w:hyperlink r:id="rId27" w:history="1">
        <w:r w:rsidR="00000946" w:rsidRPr="00000946">
          <w:rPr>
            <w:rStyle w:val="Lienhypertexte"/>
          </w:rPr>
          <w:t>Cryptolib CPS (Windows)</w:t>
        </w:r>
      </w:hyperlink>
      <w:r w:rsidR="00000946">
        <w:t xml:space="preserve"> </w:t>
      </w:r>
      <w:r>
        <w:t>.</w:t>
      </w:r>
    </w:p>
    <w:p w14:paraId="4CEB1A8B" w14:textId="3A6B5F93" w:rsidR="00F41538" w:rsidRDefault="00F41538" w:rsidP="00D84030">
      <w:pPr>
        <w:pStyle w:val="Paragraphedeliste"/>
        <w:numPr>
          <w:ilvl w:val="0"/>
          <w:numId w:val="13"/>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8"/>
                    <a:stretch>
                      <a:fillRect/>
                    </a:stretch>
                  </pic:blipFill>
                  <pic:spPr>
                    <a:xfrm>
                      <a:off x="0" y="0"/>
                      <a:ext cx="2187950" cy="511244"/>
                    </a:xfrm>
                    <a:prstGeom prst="rect">
                      <a:avLst/>
                    </a:prstGeom>
                  </pic:spPr>
                </pic:pic>
              </a:graphicData>
            </a:graphic>
          </wp:inline>
        </w:drawing>
      </w:r>
    </w:p>
    <w:p w14:paraId="4E489EC0" w14:textId="77777777" w:rsidR="00F41538" w:rsidRDefault="00F41538" w:rsidP="00D84030">
      <w:pPr>
        <w:pStyle w:val="Paragraphedeliste"/>
        <w:numPr>
          <w:ilvl w:val="0"/>
          <w:numId w:val="13"/>
        </w:numPr>
        <w:jc w:val="left"/>
      </w:pPr>
      <w:r>
        <w:t xml:space="preserve">Une fois le fichier </w:t>
      </w:r>
      <w:r w:rsidRPr="0047231E">
        <w:rPr>
          <w:i/>
          <w:iCs/>
        </w:rPr>
        <w:t>CryptolibCPS-5.1.9.exe</w:t>
      </w:r>
      <w:r>
        <w:t xml:space="preserve"> téléchargé, l’ouvrir.</w:t>
      </w:r>
    </w:p>
    <w:p w14:paraId="4DF3E1B9" w14:textId="77777777" w:rsidR="00F41538" w:rsidRDefault="00F41538" w:rsidP="00D84030">
      <w:pPr>
        <w:pStyle w:val="Paragraphedeliste"/>
        <w:numPr>
          <w:ilvl w:val="0"/>
          <w:numId w:val="13"/>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D84030">
      <w:pPr>
        <w:pStyle w:val="Paragraphedeliste"/>
        <w:numPr>
          <w:ilvl w:val="0"/>
          <w:numId w:val="13"/>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29"/>
                    <a:stretch>
                      <a:fillRect/>
                    </a:stretch>
                  </pic:blipFill>
                  <pic:spPr>
                    <a:xfrm>
                      <a:off x="0" y="0"/>
                      <a:ext cx="3275961" cy="2486723"/>
                    </a:xfrm>
                    <a:prstGeom prst="rect">
                      <a:avLst/>
                    </a:prstGeom>
                  </pic:spPr>
                </pic:pic>
              </a:graphicData>
            </a:graphic>
          </wp:inline>
        </w:drawing>
      </w:r>
    </w:p>
    <w:p w14:paraId="2078E6F8" w14:textId="1C3A8859" w:rsidR="0047231E" w:rsidRDefault="0047231E" w:rsidP="00D84030">
      <w:pPr>
        <w:pStyle w:val="Paragraphedeliste"/>
        <w:numPr>
          <w:ilvl w:val="0"/>
          <w:numId w:val="13"/>
        </w:numPr>
        <w:jc w:val="left"/>
      </w:pPr>
      <w:r>
        <w:t>Suivre les instructions de l’assistant pour l’installation de la « </w:t>
      </w:r>
      <w:r w:rsidRPr="007335ED">
        <w:t xml:space="preserve">Cryptolib </w:t>
      </w:r>
      <w:r>
        <w:t>CPS (Windows) ».</w:t>
      </w:r>
    </w:p>
    <w:p w14:paraId="6DE16DD1" w14:textId="5EF957EB" w:rsidR="00B112A5" w:rsidRDefault="0047231E" w:rsidP="00D84030">
      <w:pPr>
        <w:pStyle w:val="Paragraphedeliste"/>
        <w:keepNext/>
        <w:numPr>
          <w:ilvl w:val="0"/>
          <w:numId w:val="13"/>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9F00D1">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D84030">
      <w:pPr>
        <w:pStyle w:val="Paragraphedeliste"/>
        <w:numPr>
          <w:ilvl w:val="0"/>
          <w:numId w:val="14"/>
        </w:numPr>
        <w:jc w:val="left"/>
        <w:rPr>
          <w:lang w:eastAsia="fr-FR"/>
        </w:rPr>
      </w:pPr>
      <w:r>
        <w:rPr>
          <w:lang w:eastAsia="fr-FR"/>
        </w:rPr>
        <w:t>Insérer la carte CPx dans le lecteur de carte à puce.</w:t>
      </w:r>
    </w:p>
    <w:p w14:paraId="632AFD53" w14:textId="6D86355E" w:rsidR="00542778" w:rsidRPr="00DF0CF3" w:rsidRDefault="00DF0CF3" w:rsidP="00D84030">
      <w:pPr>
        <w:pStyle w:val="Paragraphedeliste"/>
        <w:numPr>
          <w:ilvl w:val="0"/>
          <w:numId w:val="14"/>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D84030">
      <w:pPr>
        <w:pStyle w:val="Paragraphedeliste"/>
        <w:numPr>
          <w:ilvl w:val="0"/>
          <w:numId w:val="14"/>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1"/>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D84030">
      <w:pPr>
        <w:pStyle w:val="Paragraphedeliste"/>
        <w:numPr>
          <w:ilvl w:val="0"/>
          <w:numId w:val="14"/>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2"/>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D84030">
      <w:pPr>
        <w:pStyle w:val="Paragraphedeliste"/>
        <w:numPr>
          <w:ilvl w:val="0"/>
          <w:numId w:val="14"/>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D84030">
      <w:pPr>
        <w:pStyle w:val="Paragraphedeliste"/>
        <w:numPr>
          <w:ilvl w:val="0"/>
          <w:numId w:val="14"/>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D84030">
      <w:pPr>
        <w:pStyle w:val="Paragraphedeliste"/>
        <w:numPr>
          <w:ilvl w:val="1"/>
          <w:numId w:val="25"/>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D84030">
      <w:pPr>
        <w:pStyle w:val="Paragraphedeliste"/>
        <w:numPr>
          <w:ilvl w:val="1"/>
          <w:numId w:val="25"/>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D84030">
      <w:pPr>
        <w:pStyle w:val="Paragraphedeliste"/>
        <w:numPr>
          <w:ilvl w:val="1"/>
          <w:numId w:val="13"/>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D84030">
      <w:pPr>
        <w:pStyle w:val="Paragraphedeliste"/>
        <w:numPr>
          <w:ilvl w:val="1"/>
          <w:numId w:val="13"/>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5"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14EDC7A2" w14:textId="6B8DA2EB" w:rsidR="00B112A5" w:rsidRPr="00000946" w:rsidRDefault="001D7513" w:rsidP="00000946">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000946">
        <w:rPr>
          <w:rFonts w:ascii="Segoe UI Semibold" w:hAnsi="Segoe UI Semibold" w:cs="Segoe UI Semibold"/>
        </w:rPr>
        <w:t> :</w:t>
      </w:r>
      <w:r w:rsidR="00000946" w:rsidRPr="00000946">
        <w:rPr>
          <w:rFonts w:ascii="Segoe UI Semibold" w:hAnsi="Segoe UI Semibold" w:cs="Segoe UI Semibold"/>
        </w:rPr>
        <w:t xml:space="preserve"> </w:t>
      </w:r>
      <w:hyperlink r:id="rId37" w:history="1">
        <w:r w:rsidR="00B112A5" w:rsidRPr="00000946">
          <w:rPr>
            <w:rStyle w:val="Lienhypertexte"/>
          </w:rPr>
          <w:t>Certificats logiciels</w:t>
        </w:r>
      </w:hyperlink>
      <w:r w:rsidR="00B112A5">
        <w:t>.</w:t>
      </w:r>
    </w:p>
    <w:p w14:paraId="1BD0D97A" w14:textId="3BBB51F2" w:rsidR="007261E0" w:rsidRDefault="007261E0" w:rsidP="009F00D1">
      <w:pPr>
        <w:pStyle w:val="Titre3"/>
      </w:pPr>
      <w:bookmarkStart w:id="21" w:name="_Toc152172723"/>
      <w:bookmarkStart w:id="22" w:name="_Ref164766174"/>
      <w:bookmarkStart w:id="23" w:name="_Ref164766181"/>
      <w:bookmarkStart w:id="24" w:name="_Ref164766185"/>
      <w:bookmarkEnd w:id="14"/>
      <w:bookmarkEnd w:id="15"/>
      <w:bookmarkEnd w:id="16"/>
      <w:r>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D84030">
      <w:pPr>
        <w:pStyle w:val="Paragraphedeliste"/>
        <w:numPr>
          <w:ilvl w:val="0"/>
          <w:numId w:val="40"/>
        </w:numPr>
        <w:jc w:val="left"/>
        <w:rPr>
          <w:lang w:eastAsia="fr-FR"/>
        </w:rPr>
      </w:pPr>
      <w:r>
        <w:rPr>
          <w:lang w:eastAsia="fr-FR"/>
        </w:rPr>
        <w:t>Insérer la carte CPx dans le lecteur de carte à puce.</w:t>
      </w:r>
    </w:p>
    <w:p w14:paraId="00C6B4EF" w14:textId="6DD83CA8" w:rsidR="007261E0" w:rsidRDefault="007261E0" w:rsidP="00D84030">
      <w:pPr>
        <w:pStyle w:val="Paragraphedeliste"/>
        <w:numPr>
          <w:ilvl w:val="0"/>
          <w:numId w:val="40"/>
        </w:numPr>
        <w:jc w:val="left"/>
        <w:rPr>
          <w:lang w:eastAsia="fr-FR"/>
        </w:rPr>
      </w:pPr>
      <w:r>
        <w:t xml:space="preserve">Depuis un navigateur, aller à l’adresse suivante : </w:t>
      </w:r>
      <w:hyperlink r:id="rId38" w:history="1">
        <w:r>
          <w:rPr>
            <w:rStyle w:val="Lienhypertexte"/>
            <w:rFonts w:eastAsia="Times New Roman"/>
          </w:rPr>
          <w:t>https://testssl.eservices.esante.gouv.fr/</w:t>
        </w:r>
      </w:hyperlink>
      <w:r>
        <w:t>.</w:t>
      </w:r>
    </w:p>
    <w:p w14:paraId="47C6DACA" w14:textId="08C755A3" w:rsidR="007261E0" w:rsidRDefault="007261E0" w:rsidP="00D84030">
      <w:pPr>
        <w:pStyle w:val="Paragraphedeliste"/>
        <w:numPr>
          <w:ilvl w:val="0"/>
          <w:numId w:val="40"/>
        </w:numPr>
        <w:jc w:val="left"/>
        <w:rPr>
          <w:lang w:eastAsia="fr-FR"/>
        </w:rPr>
      </w:pPr>
      <w:r>
        <w:lastRenderedPageBreak/>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93357325"/>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9F00D1">
      <w:pPr>
        <w:pStyle w:val="Titre3"/>
      </w:pPr>
      <w:r>
        <w:t>Utilisation d’indices (</w:t>
      </w:r>
      <w:proofErr w:type="spellStart"/>
      <w:r>
        <w:t>hint</w:t>
      </w:r>
      <w:proofErr w:type="spellEnd"/>
      <w:r>
        <w: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proofErr w:type="spellStart"/>
      <w:r w:rsidR="00017136" w:rsidRPr="00C12132">
        <w:t>hint</w:t>
      </w:r>
      <w:proofErr w:type="spellEnd"/>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D84030">
      <w:pPr>
        <w:pStyle w:val="Paragraphedeliste"/>
        <w:numPr>
          <w:ilvl w:val="0"/>
          <w:numId w:val="5"/>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D84030">
      <w:pPr>
        <w:pStyle w:val="Paragraphedeliste"/>
        <w:numPr>
          <w:ilvl w:val="0"/>
          <w:numId w:val="5"/>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Créer un nouveau dossier : </w:t>
      </w:r>
      <w:proofErr w:type="spellStart"/>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proofErr w:type="spellEnd"/>
      <w:r w:rsidR="00C502FB">
        <w:t>.</w:t>
      </w:r>
    </w:p>
    <w:p w14:paraId="5F7248AA" w14:textId="4DEC075B"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D84030">
      <w:pPr>
        <w:pStyle w:val="Paragraphedeliste"/>
        <w:numPr>
          <w:ilvl w:val="0"/>
          <w:numId w:val="6"/>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D84030">
      <w:pPr>
        <w:pStyle w:val="Paragraphedeliste"/>
        <w:numPr>
          <w:ilvl w:val="0"/>
          <w:numId w:val="11"/>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D84030">
      <w:pPr>
        <w:pStyle w:val="Paragraphedeliste"/>
        <w:numPr>
          <w:ilvl w:val="0"/>
          <w:numId w:val="11"/>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lastRenderedPageBreak/>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D84030">
      <w:pPr>
        <w:pStyle w:val="Paragraphedeliste"/>
        <w:numPr>
          <w:ilvl w:val="0"/>
          <w:numId w:val="37"/>
        </w:numPr>
        <w:jc w:val="left"/>
      </w:pPr>
      <w:r>
        <w:t xml:space="preserve">Le mappage implicite (ou mode UPN) se fonde sur la valeur UPN présente dans le champ </w:t>
      </w:r>
      <w:proofErr w:type="spellStart"/>
      <w:r>
        <w:t>Subject</w:t>
      </w:r>
      <w:proofErr w:type="spellEnd"/>
      <w:r>
        <w:t xml:space="preserve"> Alternative Name du certificat du PS, par exemple </w:t>
      </w:r>
      <w:r w:rsidRPr="009376A9">
        <w:t>8.99700434378@carte-cps.fr</w:t>
      </w:r>
      <w:r>
        <w:t>.</w:t>
      </w:r>
    </w:p>
    <w:p w14:paraId="23CF47DE" w14:textId="0CA81D44" w:rsidR="005160CF" w:rsidRDefault="005160CF" w:rsidP="00D84030">
      <w:pPr>
        <w:pStyle w:val="Paragraphedeliste"/>
        <w:numPr>
          <w:ilvl w:val="0"/>
          <w:numId w:val="37"/>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D84030">
      <w:pPr>
        <w:pStyle w:val="Paragraphedeliste"/>
        <w:numPr>
          <w:ilvl w:val="0"/>
          <w:numId w:val="11"/>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proofErr w:type="spellStart"/>
      <w:r w:rsidR="00E96D86" w:rsidRPr="00E96D86">
        <w:t>Subject</w:t>
      </w:r>
      <w:proofErr w:type="spellEnd"/>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D84030">
      <w:pPr>
        <w:pStyle w:val="Paragraphedeliste"/>
        <w:numPr>
          <w:ilvl w:val="0"/>
          <w:numId w:val="11"/>
        </w:numPr>
        <w:contextualSpacing w:val="0"/>
        <w:jc w:val="left"/>
      </w:pPr>
      <w:r>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proofErr w:type="spellStart"/>
      <w:r>
        <w:t>utilisateur</w:t>
      </w:r>
      <w:r w:rsidRPr="00E96D86">
        <w:t>@</w:t>
      </w:r>
      <w:r>
        <w:t>es</w:t>
      </w:r>
      <w:r w:rsidRPr="00E96D86">
        <w:t>.local</w:t>
      </w:r>
      <w:proofErr w:type="spellEnd"/>
      <w:r w:rsidRPr="00E96D86">
        <w:t>)</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xml:space="preserve">. Pour prendre en charge ces scénarios où Microsoft Entra ID ne trouve pas de correspondance avec la valeur envoyée par Windows, une recherche ultérieure est effectuée pour un utilisateur avec une valeur correspondante dans son attribut </w:t>
      </w:r>
      <w:proofErr w:type="spellStart"/>
      <w:r w:rsidRPr="00E96D86">
        <w:t>onPremisesUserPrincipalName</w:t>
      </w:r>
      <w:proofErr w:type="spellEnd"/>
      <w:r w:rsidRPr="00E96D86">
        <w:t>. Si la connexion réussit, Windows met en cache l’UPN Microsoft Entra des utilisateurs et l’envoie dans les connexions suivantes.</w:t>
      </w:r>
    </w:p>
    <w:p w14:paraId="1452B672" w14:textId="77777777" w:rsidR="00000946" w:rsidRDefault="00000946">
      <w:pPr>
        <w:spacing w:after="200"/>
        <w:jc w:val="left"/>
      </w:pPr>
      <w:r>
        <w:br w:type="page"/>
      </w:r>
    </w:p>
    <w:p w14:paraId="31E78063" w14:textId="66D27387" w:rsidR="00E96D86" w:rsidRDefault="00E96D86" w:rsidP="005160CF">
      <w:r>
        <w:lastRenderedPageBreak/>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9F00D1">
      <w:pPr>
        <w:pStyle w:val="Titre3"/>
      </w:pPr>
      <w:r>
        <w:t>Non-utilisation du SAN pour le 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 xml:space="preserve">l’ouverture de session utilise par défaut le champ </w:t>
      </w:r>
      <w:proofErr w:type="spellStart"/>
      <w:r>
        <w:t>subjectAltName</w:t>
      </w:r>
      <w:proofErr w:type="spellEnd"/>
      <w:r>
        <w:t xml:space="preserv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t>Pour mémoire, la logique suivante est utilisée pour mapper un compte utilisateur :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 xml:space="preserve">Si le nom d’ouverture de session n’utilise pas ce format dans l’ES, il </w:t>
      </w:r>
      <w:r w:rsidR="0034099B">
        <w:t>est</w:t>
      </w:r>
      <w:r>
        <w:t xml:space="preserve"> donc </w:t>
      </w:r>
      <w:r w:rsidR="0034099B">
        <w:t xml:space="preserve">nécessaire de </w:t>
      </w:r>
      <w:r>
        <w:t xml:space="preserve">désactiver l’usage du </w:t>
      </w:r>
      <w:proofErr w:type="spellStart"/>
      <w:r>
        <w:t>subjectAltName</w:t>
      </w:r>
      <w:proofErr w:type="spellEnd"/>
      <w:r>
        <w:t xml:space="preserve"> (SAN).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D84030">
      <w:pPr>
        <w:pStyle w:val="Paragraphedeliste"/>
        <w:numPr>
          <w:ilvl w:val="0"/>
          <w:numId w:val="41"/>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D84030">
      <w:pPr>
        <w:pStyle w:val="Paragraphedeliste"/>
        <w:numPr>
          <w:ilvl w:val="0"/>
          <w:numId w:val="41"/>
        </w:numPr>
        <w:jc w:val="left"/>
      </w:pPr>
      <w:r w:rsidRPr="008A5000">
        <w:lastRenderedPageBreak/>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39F2FDFD" w14:textId="2A897AF1" w:rsidR="00EA17C3" w:rsidRPr="008A5000" w:rsidRDefault="00EA17C3" w:rsidP="00D84030">
      <w:pPr>
        <w:pStyle w:val="Paragraphedeliste"/>
        <w:numPr>
          <w:ilvl w:val="0"/>
          <w:numId w:val="41"/>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D84030">
      <w:pPr>
        <w:pStyle w:val="Paragraphedeliste"/>
        <w:numPr>
          <w:ilvl w:val="0"/>
          <w:numId w:val="11"/>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D84030">
      <w:pPr>
        <w:pStyle w:val="Paragraphedeliste"/>
        <w:numPr>
          <w:ilvl w:val="0"/>
          <w:numId w:val="11"/>
        </w:numPr>
        <w:jc w:val="left"/>
      </w:pPr>
      <w:r>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00946">
        <w:rPr>
          <w:rFonts w:ascii="Segoe UI Semibold" w:hAnsi="Segoe UI Semibold" w:cs="Segoe UI Semibold"/>
        </w:rPr>
        <w:t> :</w:t>
      </w:r>
    </w:p>
    <w:p w14:paraId="7D82C8EB" w14:textId="1E548402" w:rsidR="005C3B96" w:rsidRDefault="005C3B96" w:rsidP="00D84030">
      <w:pPr>
        <w:pStyle w:val="Paragraphedeliste"/>
        <w:numPr>
          <w:ilvl w:val="0"/>
          <w:numId w:val="11"/>
        </w:numPr>
        <w:jc w:val="left"/>
      </w:pPr>
      <w:hyperlink r:id="rId42" w:history="1">
        <w:r w:rsidRPr="00000946">
          <w:rPr>
            <w:rStyle w:val="Lienhypertexte"/>
          </w:rPr>
          <w:t>Paramètres de Registre et de stratégie de groupe de carte à puce</w:t>
        </w:r>
      </w:hyperlink>
      <w:r>
        <w:t xml:space="preserve"> ;</w:t>
      </w:r>
    </w:p>
    <w:p w14:paraId="1D62ED10" w14:textId="3D9E7FB5" w:rsidR="005C3B96" w:rsidRDefault="005C3B96" w:rsidP="00D84030">
      <w:pPr>
        <w:pStyle w:val="Paragraphedeliste"/>
        <w:numPr>
          <w:ilvl w:val="0"/>
          <w:numId w:val="11"/>
        </w:numPr>
        <w:jc w:val="left"/>
      </w:pPr>
      <w:hyperlink r:id="rId43" w:anchor="allow-user-name-hint" w:history="1">
        <w:r w:rsidRPr="00000946">
          <w:rPr>
            <w:rStyle w:val="Lienhypertexte"/>
          </w:rPr>
          <w:t>Autoriser l’indicateur de nom d’utilisateur (clé de registre X509HintsNeeded)</w:t>
        </w:r>
      </w:hyperlink>
      <w:r>
        <w:t> ;</w:t>
      </w:r>
    </w:p>
    <w:p w14:paraId="772D44DE" w14:textId="32AB6F00" w:rsidR="005C3B96" w:rsidRPr="008A5000" w:rsidRDefault="005C3B96" w:rsidP="00D84030">
      <w:pPr>
        <w:pStyle w:val="Paragraphedeliste"/>
        <w:numPr>
          <w:ilvl w:val="0"/>
          <w:numId w:val="11"/>
        </w:numPr>
        <w:jc w:val="left"/>
      </w:pPr>
      <w:hyperlink r:id="rId44" w:history="1">
        <w:r w:rsidRPr="00000946">
          <w:rPr>
            <w:rStyle w:val="Lienhypertexte"/>
          </w:rPr>
          <w:t>Exigences et énumération des certificats</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Toc193357326"/>
      <w:bookmarkStart w:id="28" w:name="_Ref164702128"/>
      <w:bookmarkStart w:id="29" w:name="_Ref164702133"/>
      <w:r w:rsidRPr="00CB17B8">
        <w:lastRenderedPageBreak/>
        <w:t>Configuration de l’authentification par certificat en local</w:t>
      </w:r>
      <w:bookmarkEnd w:id="27"/>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3F08BA4F"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hyperlink r:id="rId45" w:history="1">
        <w:r w:rsidR="00742DAD" w:rsidRPr="00875319">
          <w:rPr>
            <w:rStyle w:val="Lienhypertexte"/>
          </w:rPr>
          <w:t>Planifier la mise en œuvre de votre jointure hybride Microsoft Entra</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93357327"/>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3EAE20E8" w:rsidR="00CB17B8" w:rsidRDefault="009376A9" w:rsidP="00D84030">
      <w:pPr>
        <w:pStyle w:val="Paragraphedeliste"/>
        <w:numPr>
          <w:ilvl w:val="0"/>
          <w:numId w:val="11"/>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xml:space="preserve">. L’IGC considérée est ici celle de test pour </w:t>
      </w:r>
      <w:r w:rsidR="00D70E48">
        <w:t>cette illustration</w:t>
      </w:r>
      <w:r w:rsidR="00CB17B8">
        <w:t xml:space="preserve"> technique</w:t>
      </w:r>
      <w:r w:rsidR="00D70E48">
        <w:t xml:space="preserve"> de </w:t>
      </w:r>
      <w:r w:rsidR="00CB17B8">
        <w:t xml:space="preserve">raccordement et le </w:t>
      </w:r>
      <w:r w:rsidR="00D70E48">
        <w:t>B</w:t>
      </w:r>
      <w:r w:rsidR="00CB17B8">
        <w:t>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D84030">
      <w:pPr>
        <w:pStyle w:val="Paragraphedeliste"/>
        <w:numPr>
          <w:ilvl w:val="0"/>
          <w:numId w:val="11"/>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D84030">
      <w:pPr>
        <w:pStyle w:val="Paragraphedeliste"/>
        <w:numPr>
          <w:ilvl w:val="1"/>
          <w:numId w:val="11"/>
        </w:numPr>
        <w:spacing w:before="120"/>
        <w:ind w:left="1434" w:hanging="357"/>
        <w:jc w:val="left"/>
      </w:pPr>
      <w:r>
        <w:t xml:space="preserve">Pour des certificats émis par le service Active Directory Certificates Service (AD CS), ceux-ci doivent être basés sur l’un des 3 gabarits natifs suivants : </w:t>
      </w:r>
      <w:r w:rsidRPr="00485ECE">
        <w:rPr>
          <w:rFonts w:ascii="Segoe UI Semibold" w:hAnsi="Segoe UI Semibold" w:cs="Segoe UI Semibold"/>
        </w:rPr>
        <w:t>Domain Controller</w:t>
      </w:r>
      <w:r>
        <w:t xml:space="preserve">, </w:t>
      </w:r>
      <w:r w:rsidRPr="00485ECE">
        <w:rPr>
          <w:rFonts w:ascii="Segoe UI Semibold" w:hAnsi="Segoe UI Semibold" w:cs="Segoe UI Semibold"/>
          <w:lang w:val="en-US"/>
        </w:rPr>
        <w:t>Domain Controller Authentication</w:t>
      </w:r>
      <w:r>
        <w:t xml:space="preserve"> ou </w:t>
      </w:r>
      <w:r w:rsidRPr="00485ECE">
        <w:rPr>
          <w:rFonts w:ascii="Segoe UI Semibold" w:hAnsi="Segoe UI Semibold" w:cs="Segoe UI Semibold"/>
          <w:lang w:val="en-US"/>
        </w:rPr>
        <w:t>Kerberos Authentication</w:t>
      </w:r>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D84030">
      <w:pPr>
        <w:pStyle w:val="Paragraphedeliste"/>
        <w:numPr>
          <w:ilvl w:val="1"/>
          <w:numId w:val="11"/>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2E1A35A3" w:rsidR="004A4F5C" w:rsidRDefault="004A4F5C" w:rsidP="00D84030">
      <w:pPr>
        <w:pStyle w:val="Paragraphedeliste"/>
        <w:numPr>
          <w:ilvl w:val="0"/>
          <w:numId w:val="11"/>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hyperlink r:id="rId46" w:history="1">
        <w:r w:rsidRPr="00600DCB">
          <w:rPr>
            <w:rStyle w:val="Lienhypertexte"/>
            <w:lang w:eastAsia="fr-FR"/>
          </w:rPr>
          <w:t>KB5014754</w:t>
        </w:r>
        <w:r w:rsidR="00600DCB" w:rsidRPr="00600DCB">
          <w:rPr>
            <w:rStyle w:val="Lienhypertexte"/>
            <w:lang w:eastAsia="fr-FR"/>
          </w:rPr>
          <w:t xml:space="preserve"> </w:t>
        </w:r>
        <w:r w:rsidRPr="00600DCB">
          <w:rPr>
            <w:rStyle w:val="Lienhypertexte"/>
            <w:lang w:eastAsia="fr-FR"/>
          </w:rPr>
          <w:t>: modifications apportées à l’authentification basée sur les certificats sur les contrôleurs de domaine Windows</w:t>
        </w:r>
      </w:hyperlink>
      <w:r>
        <w:rPr>
          <w:lang w:eastAsia="fr-FR"/>
        </w:rPr>
        <w:t>.</w:t>
      </w:r>
    </w:p>
    <w:p w14:paraId="362D169C" w14:textId="178FCECC" w:rsidR="00CB17B8" w:rsidRPr="00CC46F8" w:rsidRDefault="00CB17B8" w:rsidP="00D84030">
      <w:pPr>
        <w:pStyle w:val="Paragraphedeliste"/>
        <w:numPr>
          <w:ilvl w:val="0"/>
          <w:numId w:val="11"/>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w:t>
      </w:r>
      <w:r w:rsidRPr="00600DCB">
        <w:rPr>
          <w:rFonts w:ascii="Segoe UI Semibold" w:hAnsi="Segoe UI Semibold" w:cs="Segoe UI Semibold"/>
        </w:rPr>
        <w:t> :</w:t>
      </w:r>
    </w:p>
    <w:p w14:paraId="779A0F09" w14:textId="2F29003A" w:rsidR="00CB17B8" w:rsidRDefault="00CB17B8" w:rsidP="00D84030">
      <w:pPr>
        <w:pStyle w:val="Paragraphedeliste"/>
        <w:numPr>
          <w:ilvl w:val="0"/>
          <w:numId w:val="11"/>
        </w:numPr>
        <w:jc w:val="left"/>
      </w:pPr>
      <w:hyperlink r:id="rId47" w:history="1">
        <w:r w:rsidRPr="00600DCB">
          <w:rPr>
            <w:rStyle w:val="Lienhypertexte"/>
          </w:rPr>
          <w:t>Instructions pour activer l’ouverture de session smart carte auprès d’autorités de certification tierces</w:t>
        </w:r>
      </w:hyperlink>
      <w:r>
        <w:t> ;</w:t>
      </w:r>
    </w:p>
    <w:p w14:paraId="6C3FB278" w14:textId="0599570F" w:rsidR="00CB17B8" w:rsidRDefault="00CB17B8" w:rsidP="00D84030">
      <w:pPr>
        <w:pStyle w:val="Paragraphedeliste"/>
        <w:numPr>
          <w:ilvl w:val="0"/>
          <w:numId w:val="11"/>
        </w:numPr>
        <w:jc w:val="left"/>
      </w:pPr>
      <w:hyperlink r:id="rId48" w:history="1">
        <w:r w:rsidRPr="00600DCB">
          <w:rPr>
            <w:rStyle w:val="Lienhypertexte"/>
          </w:rPr>
          <w:t>Comment importer des certificats d’autorité de certification tierce dans le magasin Enterprise NTAuth</w:t>
        </w:r>
      </w:hyperlink>
      <w:r>
        <w:t xml:space="preserve"> ;</w:t>
      </w:r>
    </w:p>
    <w:p w14:paraId="62AE9C81" w14:textId="55F97CAB" w:rsidR="00CB17B8" w:rsidRPr="00A2748A" w:rsidRDefault="00CB17B8" w:rsidP="00D84030">
      <w:pPr>
        <w:pStyle w:val="Paragraphedeliste"/>
        <w:numPr>
          <w:ilvl w:val="0"/>
          <w:numId w:val="11"/>
        </w:numPr>
        <w:jc w:val="left"/>
      </w:pPr>
      <w:hyperlink r:id="rId49" w:history="1">
        <w:r w:rsidRPr="00600DCB">
          <w:rPr>
            <w:rStyle w:val="Lienhypertexte"/>
          </w:rPr>
          <w:t>Configuration requise pour les certificats de contrôleur de domaine provenant d’une autorité de certification tierce</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600DCB">
        <w:rPr>
          <w:rFonts w:ascii="Segoe UI Semibold" w:hAnsi="Segoe UI Semibold" w:cs="Segoe UI Semibold"/>
        </w:rPr>
        <w:t> :</w:t>
      </w:r>
      <w:r w:rsidRPr="0049720F">
        <w:rPr>
          <w:rFonts w:ascii="Segoe UI Semibold" w:hAnsi="Segoe UI Semibold" w:cs="Segoe UI Semibold"/>
          <w:u w:val="single"/>
        </w:rPr>
        <w:t xml:space="preserve"> </w:t>
      </w:r>
    </w:p>
    <w:p w14:paraId="0677EB7A" w14:textId="691DA041" w:rsidR="00CB17B8" w:rsidRPr="00D5006F" w:rsidRDefault="00CB17B8" w:rsidP="00D84030">
      <w:pPr>
        <w:pStyle w:val="Paragraphedeliste"/>
        <w:numPr>
          <w:ilvl w:val="0"/>
          <w:numId w:val="11"/>
        </w:numPr>
        <w:spacing w:before="120"/>
        <w:ind w:left="714" w:hanging="357"/>
        <w:jc w:val="left"/>
        <w:rPr>
          <w:rStyle w:val="Lienhypertexte"/>
          <w:color w:val="auto"/>
          <w:u w:val="none"/>
        </w:rPr>
      </w:pPr>
      <w:hyperlink r:id="rId50" w:history="1">
        <w:r w:rsidRPr="00600DCB">
          <w:rPr>
            <w:rStyle w:val="Lienhypertexte"/>
          </w:rPr>
          <w:t>Infrastructure de gestion de la confiance « IGC-Santé de test »</w:t>
        </w:r>
      </w:hyperlink>
      <w:r>
        <w:rPr>
          <w:rStyle w:val="Lienhypertexte"/>
          <w:color w:val="auto"/>
          <w:u w:val="none"/>
        </w:rPr>
        <w:t> ;</w:t>
      </w:r>
    </w:p>
    <w:p w14:paraId="0605F39B" w14:textId="5BCD2995" w:rsidR="00CB17B8" w:rsidRDefault="00CB17B8" w:rsidP="00D84030">
      <w:pPr>
        <w:pStyle w:val="Paragraphedeliste"/>
        <w:numPr>
          <w:ilvl w:val="0"/>
          <w:numId w:val="11"/>
        </w:numPr>
        <w:spacing w:before="120"/>
        <w:contextualSpacing w:val="0"/>
        <w:jc w:val="left"/>
      </w:pPr>
      <w:hyperlink r:id="rId51" w:history="1">
        <w:r w:rsidRPr="00600DCB">
          <w:rPr>
            <w:rStyle w:val="Lienhypertexte"/>
          </w:rPr>
          <w:t>Infrastructure de gestion de la confiance « IGC-Santé »</w:t>
        </w:r>
      </w:hyperlink>
      <w:r>
        <w:t>.</w:t>
      </w:r>
    </w:p>
    <w:p w14:paraId="4E33595F" w14:textId="7393930F" w:rsidR="00011754" w:rsidRDefault="00E408A9" w:rsidP="004A4F5C">
      <w:pPr>
        <w:pStyle w:val="Titre2"/>
      </w:pPr>
      <w:bookmarkStart w:id="31" w:name="_Toc193357328"/>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9F00D1">
      <w:pPr>
        <w:pStyle w:val="Titre3"/>
      </w:pPr>
      <w:r>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D84030">
      <w:pPr>
        <w:pStyle w:val="Paragraphedeliste"/>
        <w:numPr>
          <w:ilvl w:val="0"/>
          <w:numId w:val="12"/>
        </w:numPr>
        <w:spacing w:after="0"/>
        <w:ind w:left="714" w:hanging="357"/>
        <w:jc w:val="left"/>
      </w:pPr>
      <w:r>
        <w:t>Compte d’utilisateur stockés dans des unités d’organisation (</w:t>
      </w:r>
      <w:r w:rsidRPr="00D55A23">
        <w:rPr>
          <w:lang w:val="en-US"/>
        </w:rPr>
        <w:t>Organizational Unit</w:t>
      </w:r>
      <w:r>
        <w:t xml:space="preserve"> ou </w:t>
      </w:r>
      <w:proofErr w:type="spellStart"/>
      <w:r>
        <w:t>OU</w:t>
      </w:r>
      <w:proofErr w:type="spellEnd"/>
      <w:r>
        <w:t>) particuliers ;</w:t>
      </w:r>
    </w:p>
    <w:p w14:paraId="69C15E38" w14:textId="138F5713" w:rsidR="00D55A23" w:rsidRDefault="00D55A23" w:rsidP="00D84030">
      <w:pPr>
        <w:pStyle w:val="Paragraphedeliste"/>
        <w:numPr>
          <w:ilvl w:val="0"/>
          <w:numId w:val="12"/>
        </w:numPr>
        <w:spacing w:after="0"/>
        <w:ind w:left="714" w:hanging="357"/>
        <w:jc w:val="left"/>
      </w:pPr>
      <w:r>
        <w:t>Connexion à AD différente ;</w:t>
      </w:r>
    </w:p>
    <w:p w14:paraId="02BF386E" w14:textId="77777777" w:rsidR="00D55A23" w:rsidRDefault="00D55A23" w:rsidP="00D84030">
      <w:pPr>
        <w:pStyle w:val="Paragraphedeliste"/>
        <w:numPr>
          <w:ilvl w:val="0"/>
          <w:numId w:val="12"/>
        </w:numPr>
        <w:spacing w:after="0"/>
        <w:ind w:left="714" w:hanging="357"/>
        <w:jc w:val="left"/>
      </w:pPr>
      <w:r>
        <w:t>Modification d’autres attributs des comptes d’utilisateur ;</w:t>
      </w:r>
    </w:p>
    <w:p w14:paraId="3D657659" w14:textId="5A4D1F51" w:rsidR="00D55A23" w:rsidRPr="00D55A23" w:rsidRDefault="00D55A23" w:rsidP="00D84030">
      <w:pPr>
        <w:pStyle w:val="Paragraphedeliste"/>
        <w:numPr>
          <w:ilvl w:val="0"/>
          <w:numId w:val="12"/>
        </w:numPr>
        <w:jc w:val="left"/>
      </w:pPr>
      <w:r>
        <w:t xml:space="preserve">Etc. </w:t>
      </w:r>
    </w:p>
    <w:p w14:paraId="545B3D3A" w14:textId="008649F0" w:rsidR="00D55A23" w:rsidRPr="00600DCB" w:rsidRDefault="00D55A23" w:rsidP="00600DCB">
      <w:pPr>
        <w:keepNext/>
        <w:jc w:val="left"/>
        <w:rPr>
          <w:rFonts w:ascii="Segoe UI Semibold" w:hAnsi="Segoe UI Semibold" w:cs="Segoe UI Semibold"/>
          <w:u w:val="single"/>
        </w:rPr>
      </w:pPr>
      <w:r w:rsidRPr="0049720F">
        <w:rPr>
          <w:rFonts w:ascii="Segoe UI Semibold" w:hAnsi="Segoe UI Semibold" w:cs="Segoe UI Semibold"/>
          <w:u w:val="single"/>
        </w:rPr>
        <w:lastRenderedPageBreak/>
        <w:t>Documentation</w:t>
      </w:r>
      <w:r>
        <w:rPr>
          <w:rFonts w:ascii="Segoe UI Semibold" w:hAnsi="Segoe UI Semibold" w:cs="Segoe UI Semibold"/>
          <w:u w:val="single"/>
        </w:rPr>
        <w:t xml:space="preserve"> ANS</w:t>
      </w:r>
      <w:r w:rsidRPr="00600DCB">
        <w:rPr>
          <w:rFonts w:ascii="Segoe UI Semibold" w:hAnsi="Segoe UI Semibold" w:cs="Segoe UI Semibold"/>
        </w:rPr>
        <w:t> :</w:t>
      </w:r>
      <w:r w:rsidR="00600DCB">
        <w:t xml:space="preserve"> </w:t>
      </w:r>
      <w:hyperlink r:id="rId52" w:history="1">
        <w:r w:rsidR="00F6011F" w:rsidRPr="00600DCB">
          <w:rPr>
            <w:rStyle w:val="Lienhypertexte"/>
          </w:rPr>
          <w:t>Guide de mise en œuvre d’un Smartcard logon avec une carte CPS</w:t>
        </w:r>
        <w:r w:rsidR="002D73EE" w:rsidRPr="00600DCB">
          <w:rPr>
            <w:rStyle w:val="Lienhypertexte"/>
          </w:rPr>
          <w:t xml:space="preserve"> version 2.5</w:t>
        </w:r>
      </w:hyperlink>
      <w:r w:rsidRPr="00600DCB">
        <w:rPr>
          <w:rStyle w:val="Lienhypertexte"/>
          <w:color w:val="auto"/>
          <w:u w:val="none"/>
        </w:rPr>
        <w:t>.</w:t>
      </w:r>
    </w:p>
    <w:p w14:paraId="3129F564" w14:textId="77777777" w:rsidR="00D55A23" w:rsidRDefault="00D55A23" w:rsidP="009F00D1">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D84030">
      <w:pPr>
        <w:pStyle w:val="Paragraphedeliste"/>
        <w:numPr>
          <w:ilvl w:val="0"/>
          <w:numId w:val="35"/>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D84030">
      <w:pPr>
        <w:pStyle w:val="Paragraphedeliste"/>
        <w:numPr>
          <w:ilvl w:val="0"/>
          <w:numId w:val="35"/>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D84030">
      <w:pPr>
        <w:pStyle w:val="Paragraphedeliste"/>
        <w:numPr>
          <w:ilvl w:val="0"/>
          <w:numId w:val="35"/>
        </w:numPr>
        <w:jc w:val="left"/>
      </w:pPr>
      <w:r>
        <w:t>Ajouter « carte-cps.fr ».</w:t>
      </w:r>
    </w:p>
    <w:p w14:paraId="7EBB2CA9" w14:textId="1B6C2231" w:rsidR="00D55A23" w:rsidRDefault="00D55A23" w:rsidP="00D84030">
      <w:pPr>
        <w:pStyle w:val="Paragraphedeliste"/>
        <w:numPr>
          <w:ilvl w:val="0"/>
          <w:numId w:val="35"/>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93357329"/>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D84030">
      <w:pPr>
        <w:pStyle w:val="Paragraphedeliste"/>
        <w:numPr>
          <w:ilvl w:val="0"/>
          <w:numId w:val="36"/>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D84030">
      <w:pPr>
        <w:pStyle w:val="Paragraphedeliste"/>
        <w:numPr>
          <w:ilvl w:val="0"/>
          <w:numId w:val="36"/>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D84030">
      <w:pPr>
        <w:pStyle w:val="Paragraphedeliste"/>
        <w:numPr>
          <w:ilvl w:val="0"/>
          <w:numId w:val="36"/>
        </w:numPr>
        <w:jc w:val="left"/>
      </w:pPr>
      <w:r>
        <w:t>Sélectionner le compte d’utilisateur à mapper.</w:t>
      </w:r>
    </w:p>
    <w:p w14:paraId="11411CC7" w14:textId="7BA6F64B" w:rsidR="001B5646" w:rsidRDefault="001B5646" w:rsidP="00D84030">
      <w:pPr>
        <w:pStyle w:val="Paragraphedeliste"/>
        <w:numPr>
          <w:ilvl w:val="0"/>
          <w:numId w:val="36"/>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D84030">
      <w:pPr>
        <w:pStyle w:val="Paragraphedeliste"/>
        <w:numPr>
          <w:ilvl w:val="0"/>
          <w:numId w:val="36"/>
        </w:numPr>
        <w:jc w:val="left"/>
      </w:pPr>
      <w:r>
        <w:t xml:space="preserve">Sélectionner l’onglet </w:t>
      </w:r>
      <w:r w:rsidRPr="001B5646">
        <w:rPr>
          <w:rFonts w:ascii="Segoe UI Semibold" w:hAnsi="Segoe UI Semibold" w:cs="Segoe UI Semibold"/>
        </w:rPr>
        <w:t>Certificats X.509</w:t>
      </w:r>
      <w:r>
        <w:t>.</w:t>
      </w:r>
    </w:p>
    <w:p w14:paraId="4503013E" w14:textId="6AD81DB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Ajouter</w:t>
      </w:r>
      <w:r>
        <w:t>.</w:t>
      </w:r>
    </w:p>
    <w:p w14:paraId="5C52AAFE" w14:textId="5B82F603" w:rsidR="001B5646" w:rsidRDefault="001B5646" w:rsidP="00D84030">
      <w:pPr>
        <w:pStyle w:val="Paragraphedeliste"/>
        <w:keepNext/>
        <w:numPr>
          <w:ilvl w:val="0"/>
          <w:numId w:val="36"/>
        </w:numPr>
        <w:ind w:left="714" w:hanging="357"/>
        <w:contextualSpacing w:val="0"/>
        <w:jc w:val="left"/>
      </w:pPr>
      <w:r>
        <w:t xml:space="preserve">Dans </w:t>
      </w:r>
      <w:r w:rsidR="00EC4700" w:rsidRPr="007955CA">
        <w:rPr>
          <w:rFonts w:ascii="Segoe UI Semibold" w:hAnsi="Segoe UI Semibold" w:cs="Segoe UI Semibold"/>
        </w:rPr>
        <w:t>E</w:t>
      </w:r>
      <w:r w:rsidRPr="007955CA">
        <w:rPr>
          <w:rFonts w:ascii="Segoe UI Semibold" w:hAnsi="Segoe UI Semibold" w:cs="Segoe UI Semibold"/>
        </w:rPr>
        <w:t>diteur de chaînes à valeurs multiples</w:t>
      </w:r>
      <w:r>
        <w:t xml:space="preserve"> : </w:t>
      </w:r>
    </w:p>
    <w:p w14:paraId="5F5E9EB1" w14:textId="048D4A23" w:rsidR="002609C9" w:rsidRDefault="001B5646" w:rsidP="00D84030">
      <w:pPr>
        <w:pStyle w:val="Paragraphedeliste"/>
        <w:numPr>
          <w:ilvl w:val="1"/>
          <w:numId w:val="36"/>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485ECE" w:rsidRDefault="002609C9" w:rsidP="00786028">
            <w:pPr>
              <w:spacing w:before="60" w:after="60"/>
              <w:rPr>
                <w:rFonts w:ascii="Segoe UI Semibold" w:hAnsi="Segoe UI Semibold" w:cs="Segoe UI Semibold"/>
                <w:b w:val="0"/>
                <w:bCs w:val="0"/>
                <w:sz w:val="18"/>
                <w:szCs w:val="18"/>
              </w:rPr>
            </w:pPr>
            <w:r w:rsidRPr="00485ECE">
              <w:rPr>
                <w:rFonts w:ascii="Segoe UI Semibold" w:hAnsi="Segoe UI Semibold" w:cs="Segoe UI Semibold"/>
                <w:b w:val="0"/>
                <w:bCs w:val="0"/>
                <w:sz w:val="18"/>
                <w:szCs w:val="18"/>
              </w:rPr>
              <w:t>SKI</w:t>
            </w:r>
          </w:p>
        </w:tc>
        <w:tc>
          <w:tcPr>
            <w:tcW w:w="6938" w:type="dxa"/>
          </w:tcPr>
          <w:p w14:paraId="03CCA536" w14:textId="77777777" w:rsidR="002609C9" w:rsidRPr="00485ECE"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18"/>
                <w:szCs w:val="18"/>
              </w:rPr>
            </w:pPr>
            <w:r w:rsidRPr="00485ECE">
              <w:rPr>
                <w:rFonts w:ascii="Segoe UI Semibold" w:hAnsi="Segoe UI Semibold" w:cs="Segoe UI Semibold"/>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 xml:space="preserve">Pour obtenir la valeur du numéro de série, exécuter la commande suivante et enregistrer la valeur indiquée dans l’attribut CertificateUserIds du compte d'utilisateur : </w:t>
            </w:r>
            <w:proofErr w:type="spellStart"/>
            <w:r w:rsidRPr="009F4E8F">
              <w:rPr>
                <w:sz w:val="18"/>
                <w:szCs w:val="18"/>
              </w:rPr>
              <w:t>certutil</w:t>
            </w:r>
            <w:proofErr w:type="spellEnd"/>
            <w:r w:rsidRPr="009F4E8F">
              <w:rPr>
                <w:sz w:val="18"/>
                <w:szCs w:val="18"/>
              </w:rPr>
              <w:t xml:space="preserve">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lastRenderedPageBreak/>
              <w:t>Par exemple</w:t>
            </w:r>
            <w:r w:rsidRPr="009F4E8F">
              <w:rPr>
                <w:b/>
                <w:bCs/>
                <w:sz w:val="18"/>
                <w:szCs w:val="18"/>
              </w:rPr>
              <w:t xml:space="preserve"> </w:t>
            </w:r>
            <w:r w:rsidRPr="009F4E8F">
              <w:rPr>
                <w:sz w:val="18"/>
                <w:szCs w:val="18"/>
              </w:rPr>
              <w:t>: </w:t>
            </w:r>
            <w:proofErr w:type="spellStart"/>
            <w:r w:rsidRPr="009F4E8F">
              <w:rPr>
                <w:sz w:val="18"/>
                <w:szCs w:val="18"/>
              </w:rPr>
              <w:t>certutil</w:t>
            </w:r>
            <w:proofErr w:type="spellEnd"/>
            <w:r w:rsidRPr="009F4E8F">
              <w:rPr>
                <w:sz w:val="18"/>
                <w:szCs w:val="18"/>
              </w:rPr>
              <w:t xml:space="preserve">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w:t>
            </w:r>
            <w:proofErr w:type="spellStart"/>
            <w:r w:rsidRPr="009F4E8F">
              <w:rPr>
                <w:sz w:val="18"/>
                <w:szCs w:val="18"/>
              </w:rPr>
              <w:t>fr,DC</w:t>
            </w:r>
            <w:proofErr w:type="spellEnd"/>
            <w:r w:rsidRPr="009F4E8F">
              <w:rPr>
                <w:sz w:val="18"/>
                <w:szCs w:val="18"/>
              </w:rPr>
              <w:t>=ANS,CN=TEST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lastRenderedPageBreak/>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5A4126AA" w14:textId="13CEEC5B" w:rsidR="00D93A70" w:rsidRPr="00E33F54" w:rsidRDefault="00CA62CB" w:rsidP="00D93A70">
      <w:pPr>
        <w:spacing w:before="120"/>
        <w:jc w:val="left"/>
        <w:rPr>
          <w:rFonts w:ascii="Segoe UI Semibold" w:hAnsi="Segoe UI Semibold" w:cs="Segoe UI Semibold"/>
        </w:rPr>
      </w:pPr>
      <w:r w:rsidRPr="00E33F54">
        <w:rPr>
          <w:rFonts w:ascii="Segoe UI Semibold" w:hAnsi="Segoe UI Semibold" w:cs="Segoe UI Semibold"/>
        </w:rPr>
        <w:tab/>
      </w:r>
      <w:r w:rsidRPr="00E33F54">
        <w:rPr>
          <w:rFonts w:ascii="Segoe UI Semibold" w:hAnsi="Segoe UI Semibold" w:cs="Segoe UI Semibold"/>
        </w:rPr>
        <w:tab/>
        <w:t>Il s’agit typiquement du champ SKI</w:t>
      </w:r>
      <w:r w:rsidR="00E33F54" w:rsidRPr="00E33F54">
        <w:rPr>
          <w:rFonts w:ascii="Segoe UI Semibold" w:hAnsi="Segoe UI Semibold" w:cs="Segoe UI Semibold"/>
        </w:rPr>
        <w:t xml:space="preserve"> pour une telle configuration</w:t>
      </w:r>
      <w:r w:rsidRPr="00E33F54">
        <w:rPr>
          <w:rFonts w:ascii="Segoe UI Semibold" w:hAnsi="Segoe UI Semibold" w:cs="Segoe UI Semibold"/>
        </w:rPr>
        <w:t>.</w:t>
      </w:r>
    </w:p>
    <w:p w14:paraId="487E0C26" w14:textId="4DD18E7E" w:rsidR="001B5646" w:rsidRDefault="001B5646" w:rsidP="00D84030">
      <w:pPr>
        <w:pStyle w:val="Paragraphedeliste"/>
        <w:numPr>
          <w:ilvl w:val="1"/>
          <w:numId w:val="36"/>
        </w:numPr>
        <w:spacing w:before="120"/>
        <w:ind w:left="1434" w:hanging="357"/>
        <w:jc w:val="left"/>
      </w:pPr>
      <w:r>
        <w:t xml:space="preserve">Cliquer sur </w:t>
      </w:r>
      <w:r w:rsidRPr="001B5646">
        <w:rPr>
          <w:rFonts w:ascii="Segoe UI Semibold" w:hAnsi="Segoe UI Semibold" w:cs="Segoe UI Semibold"/>
        </w:rPr>
        <w:t>Ajouter</w:t>
      </w:r>
      <w:r>
        <w:t>.</w:t>
      </w:r>
    </w:p>
    <w:p w14:paraId="72FEAF90" w14:textId="08CC84CF" w:rsidR="00EC4700" w:rsidRDefault="00EC4700" w:rsidP="00EC4700">
      <w:pPr>
        <w:jc w:val="center"/>
      </w:pPr>
      <w:r>
        <w:rPr>
          <w:noProof/>
        </w:rPr>
        <w:drawing>
          <wp:inline distT="0" distB="0" distL="0" distR="0" wp14:anchorId="10EBC19C" wp14:editId="75616130">
            <wp:extent cx="2442258" cy="2608315"/>
            <wp:effectExtent l="0" t="0" r="0" b="1905"/>
            <wp:docPr id="127176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3362" cy="2630854"/>
                    </a:xfrm>
                    <a:prstGeom prst="rect">
                      <a:avLst/>
                    </a:prstGeom>
                    <a:noFill/>
                    <a:ln>
                      <a:noFill/>
                    </a:ln>
                  </pic:spPr>
                </pic:pic>
              </a:graphicData>
            </a:graphic>
          </wp:inline>
        </w:drawing>
      </w:r>
    </w:p>
    <w:p w14:paraId="38A5966A" w14:textId="573DA563" w:rsidR="001B5646" w:rsidRDefault="001B5646" w:rsidP="00D84030">
      <w:pPr>
        <w:pStyle w:val="Paragraphedeliste"/>
        <w:numPr>
          <w:ilvl w:val="1"/>
          <w:numId w:val="36"/>
        </w:numPr>
        <w:jc w:val="left"/>
      </w:pPr>
      <w:r>
        <w:t>Répéter les étapes a et b si nécessaires.</w:t>
      </w:r>
    </w:p>
    <w:p w14:paraId="4DA03660" w14:textId="534D5EF9" w:rsidR="001B5646" w:rsidRDefault="001B5646" w:rsidP="00D84030">
      <w:pPr>
        <w:pStyle w:val="Paragraphedeliste"/>
        <w:numPr>
          <w:ilvl w:val="1"/>
          <w:numId w:val="36"/>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894C18A" w:rsidR="00777070" w:rsidRDefault="00777070" w:rsidP="00777070">
      <w:pPr>
        <w:pStyle w:val="Code"/>
      </w:pPr>
      <w:r w:rsidRPr="00777070">
        <w:t>PS C:\&gt; set-aduser 'DomainUser' -replace @{altSecurityIdentities="X509:&lt;SKI&gt;6e5f6d9917798ba271f83c704f8d0e422a21b402"}</w:t>
      </w:r>
    </w:p>
    <w:p w14:paraId="183A17D6" w14:textId="77777777" w:rsidR="00777070" w:rsidRPr="00777070" w:rsidRDefault="00777070" w:rsidP="00777070">
      <w:pPr>
        <w:pStyle w:val="Code"/>
      </w:pPr>
    </w:p>
    <w:p w14:paraId="1A71E3A3" w14:textId="27A2F6C9" w:rsidR="00011754" w:rsidRPr="00600DCB" w:rsidRDefault="00011754" w:rsidP="00600DCB">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w:t>
      </w:r>
      <w:r w:rsidRPr="00600DCB">
        <w:rPr>
          <w:rFonts w:ascii="Segoe UI Semibold" w:hAnsi="Segoe UI Semibold" w:cs="Segoe UI Semibold"/>
          <w:lang w:val="en-US"/>
        </w:rPr>
        <w:t> :</w:t>
      </w:r>
      <w:r w:rsidR="00600DCB" w:rsidRPr="00600DCB">
        <w:rPr>
          <w:lang w:val="en-US" w:eastAsia="fr-FR"/>
        </w:rPr>
        <w:t xml:space="preserve"> </w:t>
      </w:r>
      <w:hyperlink r:id="rId54" w:history="1">
        <w:proofErr w:type="spellStart"/>
        <w:r w:rsidRPr="00600DCB">
          <w:rPr>
            <w:rStyle w:val="Lienhypertexte"/>
            <w:lang w:val="en-US" w:eastAsia="fr-FR"/>
          </w:rPr>
          <w:t>HowTo</w:t>
        </w:r>
        <w:proofErr w:type="spellEnd"/>
        <w:r w:rsidRPr="00600DCB">
          <w:rPr>
            <w:rStyle w:val="Lienhypertexte"/>
            <w:lang w:val="en-US" w:eastAsia="fr-FR"/>
          </w:rPr>
          <w:t>: Map a user to a certificate via all the methods available in the altSecurityIdentities attribute</w:t>
        </w:r>
      </w:hyperlink>
      <w:r w:rsidRPr="00600DCB">
        <w:rPr>
          <w:lang w:val="en-US" w:eastAsia="fr-FR"/>
        </w:rPr>
        <w:t>.</w:t>
      </w:r>
    </w:p>
    <w:p w14:paraId="3D9445CB" w14:textId="45AEAE3B" w:rsidR="00E37F48" w:rsidRDefault="00E37F48" w:rsidP="00E37F48">
      <w:pPr>
        <w:pStyle w:val="Titre2"/>
      </w:pPr>
      <w:bookmarkStart w:id="34" w:name="_Toc193357330"/>
      <w:r>
        <w:t>Résolution 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p>
    <w:p w14:paraId="48C6FEB4" w14:textId="77777777" w:rsidR="001E2E70" w:rsidRDefault="00E37F48" w:rsidP="00E37F48">
      <w:r>
        <w:t>Il s’agit d’une erreur générique qui peut être le résultat d’un ou plusieurs des problèmes répertoriés</w:t>
      </w:r>
      <w:r w:rsidR="001E2E70">
        <w:t>.</w:t>
      </w:r>
    </w:p>
    <w:p w14:paraId="44C0FEDC" w14:textId="4707FF9C" w:rsidR="00E37F48" w:rsidRDefault="001E2E70" w:rsidP="00E37F48">
      <w:r>
        <w:lastRenderedPageBreak/>
        <w:t>Ces différents problèmes et leur résolution sont décrits</w:t>
      </w:r>
      <w:r w:rsidR="00E37F48">
        <w:t xml:space="preserve"> dans la section </w:t>
      </w:r>
      <w:hyperlink r:id="rId55" w:anchor="certificate-and-configuration-problems" w:history="1">
        <w:r w:rsidR="00E37F48">
          <w:rPr>
            <w:rStyle w:val="Lienhypertexte"/>
          </w:rPr>
          <w:t>Problèmes de certificat et de configuration</w:t>
        </w:r>
      </w:hyperlink>
      <w:r w:rsidR="00E37F48">
        <w:t xml:space="preserve"> de l’article </w:t>
      </w:r>
      <w:hyperlink r:id="rId56"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93357331"/>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8"/>
      <w:bookmarkEnd w:id="29"/>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proofErr w:type="spellStart"/>
      <w:r w:rsidRPr="00C12132">
        <w:t>Primary</w:t>
      </w:r>
      <w:proofErr w:type="spellEnd"/>
      <w:r w:rsidRPr="00C12132">
        <w:t xml:space="preserve"> </w:t>
      </w:r>
      <w:proofErr w:type="spellStart"/>
      <w:r w:rsidRPr="00C12132">
        <w:t>Refresh</w:t>
      </w:r>
      <w:proofErr w:type="spellEnd"/>
      <w:r w:rsidRPr="00C12132">
        <w:t xml:space="preserve">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D84030">
      <w:pPr>
        <w:pStyle w:val="Paragraphedeliste"/>
        <w:numPr>
          <w:ilvl w:val="0"/>
          <w:numId w:val="11"/>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230A46CA" w:rsidR="00046AFC" w:rsidRPr="00F63FAC" w:rsidRDefault="00046AFC" w:rsidP="00D84030">
      <w:pPr>
        <w:pStyle w:val="Paragraphedeliste"/>
        <w:numPr>
          <w:ilvl w:val="1"/>
          <w:numId w:val="9"/>
        </w:numPr>
        <w:spacing w:before="120"/>
        <w:jc w:val="left"/>
        <w:rPr>
          <w:lang w:val="en-US"/>
        </w:rPr>
      </w:pPr>
      <w:hyperlink r:id="rId57" w:history="1">
        <w:r w:rsidRPr="00B432BA">
          <w:rPr>
            <w:rStyle w:val="Lienhypertexte"/>
            <w:rFonts w:ascii="Segoe UI Semibold" w:hAnsi="Segoe UI Semibold" w:cs="Segoe UI Semibold"/>
            <w:lang w:val="en-US"/>
          </w:rPr>
          <w:t>Windows 11 - KB5017383</w:t>
        </w:r>
      </w:hyperlink>
      <w:r>
        <w:rPr>
          <w:rStyle w:val="Lienhypertexte"/>
          <w:color w:val="auto"/>
          <w:u w:val="none"/>
          <w:lang w:val="en-US"/>
        </w:rPr>
        <w:t xml:space="preserve"> </w:t>
      </w:r>
      <w:r w:rsidRPr="00F63FAC">
        <w:rPr>
          <w:rStyle w:val="Lienhypertexte"/>
          <w:color w:val="auto"/>
          <w:u w:val="none"/>
          <w:lang w:val="en-US"/>
        </w:rPr>
        <w:t>;</w:t>
      </w:r>
    </w:p>
    <w:p w14:paraId="13E570B8" w14:textId="1FD7FD92" w:rsidR="00046AFC" w:rsidRPr="00F1740F" w:rsidRDefault="00046AFC" w:rsidP="00D84030">
      <w:pPr>
        <w:pStyle w:val="Paragraphedeliste"/>
        <w:numPr>
          <w:ilvl w:val="1"/>
          <w:numId w:val="9"/>
        </w:numPr>
        <w:spacing w:before="120"/>
        <w:jc w:val="left"/>
        <w:rPr>
          <w:lang w:val="en-US"/>
        </w:rPr>
      </w:pPr>
      <w:hyperlink r:id="rId58" w:history="1">
        <w:r w:rsidRPr="00B432BA">
          <w:rPr>
            <w:rStyle w:val="Lienhypertexte"/>
            <w:rFonts w:ascii="Segoe UI Semibold" w:hAnsi="Segoe UI Semibold" w:cs="Segoe UI Semibold"/>
            <w:lang w:val="en-US"/>
          </w:rPr>
          <w:t>Windows 10 - KB5017379</w:t>
        </w:r>
      </w:hyperlink>
      <w:r>
        <w:rPr>
          <w:rStyle w:val="Lienhypertexte"/>
          <w:color w:val="auto"/>
          <w:u w:val="none"/>
          <w:lang w:val="en-US"/>
        </w:rPr>
        <w:t xml:space="preserve"> </w:t>
      </w:r>
      <w:r w:rsidRPr="00F1740F">
        <w:rPr>
          <w:rStyle w:val="Lienhypertexte"/>
          <w:color w:val="auto"/>
          <w:u w:val="none"/>
          <w:lang w:val="en-US"/>
        </w:rPr>
        <w:t>;</w:t>
      </w:r>
    </w:p>
    <w:p w14:paraId="64220F92" w14:textId="40F6B67E" w:rsidR="00046AFC" w:rsidRPr="00DE3CF5" w:rsidRDefault="00046AFC" w:rsidP="00D84030">
      <w:pPr>
        <w:pStyle w:val="Paragraphedeliste"/>
        <w:numPr>
          <w:ilvl w:val="1"/>
          <w:numId w:val="9"/>
        </w:numPr>
        <w:spacing w:before="120"/>
        <w:jc w:val="left"/>
        <w:rPr>
          <w:lang w:val="en-US"/>
        </w:rPr>
      </w:pPr>
      <w:hyperlink r:id="rId59" w:history="1">
        <w:r w:rsidRPr="00337F9C">
          <w:rPr>
            <w:rStyle w:val="Lienhypertexte"/>
            <w:rFonts w:ascii="Segoe UI Semibold" w:hAnsi="Segoe UI Semibold" w:cs="Segoe UI Semibold"/>
            <w:lang w:val="en-US"/>
          </w:rPr>
          <w:t>Windows Server 20H2- KB5017380</w:t>
        </w:r>
      </w:hyperlink>
      <w:r>
        <w:rPr>
          <w:rStyle w:val="Lienhypertexte"/>
          <w:color w:val="auto"/>
          <w:u w:val="none"/>
          <w:lang w:val="en-US"/>
        </w:rPr>
        <w:t xml:space="preserve"> </w:t>
      </w:r>
      <w:r w:rsidRPr="00DE3CF5">
        <w:rPr>
          <w:rStyle w:val="Lienhypertexte"/>
          <w:color w:val="auto"/>
          <w:u w:val="none"/>
          <w:lang w:val="en-US"/>
        </w:rPr>
        <w:t xml:space="preserve">; </w:t>
      </w:r>
    </w:p>
    <w:p w14:paraId="09BC2DE2" w14:textId="1BC24ABC" w:rsidR="00046AFC" w:rsidRPr="00955F13" w:rsidRDefault="00046AFC" w:rsidP="00D84030">
      <w:pPr>
        <w:pStyle w:val="Paragraphedeliste"/>
        <w:numPr>
          <w:ilvl w:val="1"/>
          <w:numId w:val="9"/>
        </w:numPr>
        <w:spacing w:before="120"/>
        <w:jc w:val="left"/>
        <w:rPr>
          <w:lang w:val="en-US"/>
        </w:rPr>
      </w:pPr>
      <w:hyperlink r:id="rId60" w:history="1">
        <w:r w:rsidRPr="00337F9C">
          <w:rPr>
            <w:rStyle w:val="Lienhypertexte"/>
            <w:rFonts w:ascii="Segoe UI Semibold" w:hAnsi="Segoe UI Semibold" w:cs="Segoe UI Semibold"/>
            <w:lang w:val="en-US"/>
          </w:rPr>
          <w:t>Windows Server 2022 - KB5017381</w:t>
        </w:r>
      </w:hyperlink>
      <w:r>
        <w:rPr>
          <w:rStyle w:val="Lienhypertexte"/>
          <w:color w:val="auto"/>
          <w:u w:val="none"/>
          <w:lang w:val="en-US"/>
        </w:rPr>
        <w:t xml:space="preserve"> </w:t>
      </w:r>
      <w:r w:rsidRPr="00955F13">
        <w:rPr>
          <w:rStyle w:val="Lienhypertexte"/>
          <w:color w:val="auto"/>
          <w:u w:val="none"/>
          <w:lang w:val="en-US"/>
        </w:rPr>
        <w:t>;</w:t>
      </w:r>
    </w:p>
    <w:p w14:paraId="1338E26A" w14:textId="225A7C5D" w:rsidR="00046AFC" w:rsidRPr="00190F44" w:rsidRDefault="00046AFC" w:rsidP="00D84030">
      <w:pPr>
        <w:pStyle w:val="Paragraphedeliste"/>
        <w:numPr>
          <w:ilvl w:val="1"/>
          <w:numId w:val="9"/>
        </w:numPr>
        <w:spacing w:before="120"/>
        <w:ind w:left="1434" w:hanging="357"/>
        <w:contextualSpacing w:val="0"/>
        <w:jc w:val="left"/>
        <w:rPr>
          <w:rStyle w:val="Lienhypertexte"/>
          <w:color w:val="auto"/>
          <w:u w:val="none"/>
          <w:lang w:val="en-US"/>
        </w:rPr>
      </w:pPr>
      <w:hyperlink r:id="rId61" w:history="1">
        <w:r w:rsidRPr="00337F9C">
          <w:rPr>
            <w:rStyle w:val="Lienhypertexte"/>
            <w:rFonts w:ascii="Segoe UI Semibold" w:hAnsi="Segoe UI Semibold" w:cs="Segoe UI Semibold"/>
            <w:lang w:val="en-US"/>
          </w:rPr>
          <w:t>Windows Server 2019 - KB5017379</w:t>
        </w:r>
      </w:hyperlink>
      <w:r w:rsidR="00337F9C">
        <w:rPr>
          <w:rStyle w:val="Lienhypertexte"/>
          <w:color w:val="auto"/>
          <w:u w:val="none"/>
          <w:lang w:val="en-US"/>
        </w:rPr>
        <w:t>.</w:t>
      </w:r>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 xml:space="preserve">Si la version de Windows de l’appareil ne prend pas en charge l’authentification par </w:t>
      </w:r>
      <w:proofErr w:type="spellStart"/>
      <w:r w:rsidRPr="00190F44">
        <w:rPr>
          <w:rStyle w:val="Lienhypertexte"/>
          <w:color w:val="auto"/>
          <w:u w:val="none"/>
        </w:rPr>
        <w:t>certificate</w:t>
      </w:r>
      <w:proofErr w:type="spellEnd"/>
      <w:r w:rsidRPr="00190F44">
        <w:rPr>
          <w:rStyle w:val="Lienhypertexte"/>
          <w:color w:val="auto"/>
          <w:u w:val="none"/>
        </w:rPr>
        <w:t xml:space="preserve"> Entra ID, une l’erreur NGC suivante apparait lors de l’exécution de la commande “</w:t>
      </w:r>
      <w:proofErr w:type="spellStart"/>
      <w:r w:rsidRPr="004A1C2E">
        <w:rPr>
          <w:rStyle w:val="Lienhypertexte"/>
          <w:rFonts w:ascii="Consolas" w:hAnsi="Consolas"/>
          <w:color w:val="auto"/>
          <w:u w:val="none"/>
        </w:rPr>
        <w:t>dsregcmd</w:t>
      </w:r>
      <w:proofErr w:type="spellEnd"/>
      <w:r w:rsidRPr="004A1C2E">
        <w:rPr>
          <w:rStyle w:val="Lienhypertexte"/>
          <w:rFonts w:ascii="Consolas" w:hAnsi="Consolas"/>
          <w:color w:val="auto"/>
          <w:u w:val="none"/>
        </w:rPr>
        <w:t xml:space="preserve"> /</w:t>
      </w:r>
      <w:proofErr w:type="spellStart"/>
      <w:r w:rsidRPr="004A1C2E">
        <w:rPr>
          <w:rStyle w:val="Lienhypertexte"/>
          <w:rFonts w:ascii="Consolas" w:hAnsi="Consolas"/>
          <w:color w:val="auto"/>
          <w:u w:val="none"/>
        </w:rPr>
        <w:t>status</w:t>
      </w:r>
      <w:proofErr w:type="spellEnd"/>
      <w:r w:rsidRPr="00190F44">
        <w:rPr>
          <w:rStyle w:val="Lienhypertexte"/>
          <w:color w:val="auto"/>
          <w:u w:val="none"/>
        </w:rPr>
        <w:t>”:</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D84030">
      <w:pPr>
        <w:pStyle w:val="Paragraphedeliste"/>
        <w:numPr>
          <w:ilvl w:val="0"/>
          <w:numId w:val="9"/>
        </w:numPr>
        <w:spacing w:before="120"/>
        <w:contextualSpacing w:val="0"/>
        <w:jc w:val="left"/>
      </w:pPr>
      <w:r>
        <w:t>Le point de terminaison</w:t>
      </w:r>
      <w:r w:rsidRPr="00B14BF7">
        <w:t xml:space="preserve"> </w:t>
      </w:r>
      <w:r>
        <w:t xml:space="preserve">de l’authentification par certificat </w:t>
      </w:r>
      <w:r w:rsidRPr="004A1C2E">
        <w:rPr>
          <w:rFonts w:ascii="Consolas" w:hAnsi="Consolas"/>
        </w:rPr>
        <w:t>certauth</w:t>
      </w:r>
      <w:r w:rsidRPr="00B14BF7">
        <w:t xml:space="preserve">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 xml:space="preserve">’inspection </w:t>
      </w:r>
      <w:r w:rsidRPr="00B14BF7">
        <w:lastRenderedPageBreak/>
        <w:t>TLS</w:t>
      </w:r>
      <w:r>
        <w:t xml:space="preserve"> doit de plus être désactiver</w:t>
      </w:r>
      <w:r w:rsidRPr="00B14BF7">
        <w:t xml:space="preserve"> sur </w:t>
      </w:r>
      <w:r>
        <w:t>c</w:t>
      </w:r>
      <w:r w:rsidRPr="00B14BF7">
        <w:t xml:space="preserve">e point de terminaison </w:t>
      </w:r>
      <w:r w:rsidRPr="004A1C2E">
        <w:rPr>
          <w:rFonts w:ascii="Consolas" w:hAnsi="Consolas"/>
        </w:rPr>
        <w:t>certauth</w:t>
      </w:r>
      <w:r w:rsidRPr="00B14BF7">
        <w:t xml:space="preserve">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w:t>
      </w:r>
      <w:r w:rsidRPr="004A1C2E">
        <w:rPr>
          <w:rFonts w:ascii="Segoe UI Semibold" w:hAnsi="Segoe UI Semibold" w:cs="Segoe UI Semibold"/>
        </w:rPr>
        <w:t> :</w:t>
      </w:r>
    </w:p>
    <w:p w14:paraId="3F9C9FC5" w14:textId="62CA26BF" w:rsidR="00E85A0E" w:rsidRDefault="00046AFC" w:rsidP="00D84030">
      <w:pPr>
        <w:pStyle w:val="Paragraphedeliste"/>
        <w:numPr>
          <w:ilvl w:val="0"/>
          <w:numId w:val="11"/>
        </w:numPr>
        <w:spacing w:before="120"/>
        <w:ind w:left="714" w:hanging="357"/>
        <w:jc w:val="left"/>
      </w:pPr>
      <w:hyperlink r:id="rId62" w:history="1">
        <w:r w:rsidRPr="004A1C2E">
          <w:rPr>
            <w:rStyle w:val="Lienhypertexte"/>
          </w:rPr>
          <w:t>Présentation de l'authentification basée sur les certificats</w:t>
        </w:r>
      </w:hyperlink>
      <w:r>
        <w:t> </w:t>
      </w:r>
      <w:r w:rsidR="00E85A0E">
        <w:t>;</w:t>
      </w:r>
    </w:p>
    <w:p w14:paraId="75633506" w14:textId="7009B768" w:rsidR="00E85A0E" w:rsidRDefault="00E85A0E" w:rsidP="00D84030">
      <w:pPr>
        <w:pStyle w:val="Paragraphedeliste"/>
        <w:numPr>
          <w:ilvl w:val="0"/>
          <w:numId w:val="11"/>
        </w:numPr>
        <w:spacing w:before="120"/>
        <w:contextualSpacing w:val="0"/>
        <w:jc w:val="left"/>
      </w:pPr>
      <w:hyperlink r:id="rId63" w:history="1">
        <w:r w:rsidRPr="004A1C2E">
          <w:rPr>
            <w:rStyle w:val="Lienhypertexte"/>
          </w:rPr>
          <w:t>Comment configurer l’authentification Microsoft Entra basée sur certificat</w:t>
        </w:r>
      </w:hyperlink>
      <w:r>
        <w:t>.</w:t>
      </w:r>
    </w:p>
    <w:p w14:paraId="35DF5A3C" w14:textId="7016BC2F" w:rsidR="003B2C2A" w:rsidRDefault="00112123" w:rsidP="00363EF9">
      <w:pPr>
        <w:pStyle w:val="Titre2"/>
      </w:pPr>
      <w:bookmarkStart w:id="37" w:name="_Toc193357332"/>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9F00D1">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D84030">
      <w:pPr>
        <w:pStyle w:val="Paragraphedeliste"/>
        <w:numPr>
          <w:ilvl w:val="0"/>
          <w:numId w:val="38"/>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D84030">
      <w:pPr>
        <w:pStyle w:val="Paragraphedeliste"/>
        <w:numPr>
          <w:ilvl w:val="0"/>
          <w:numId w:val="38"/>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D84030">
      <w:pPr>
        <w:pStyle w:val="Paragraphedeliste"/>
        <w:numPr>
          <w:ilvl w:val="1"/>
          <w:numId w:val="38"/>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84030">
      <w:pPr>
        <w:pStyle w:val="Paragraphedeliste"/>
        <w:numPr>
          <w:ilvl w:val="1"/>
          <w:numId w:val="38"/>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D84030">
      <w:pPr>
        <w:pStyle w:val="Paragraphedeliste"/>
        <w:numPr>
          <w:ilvl w:val="0"/>
          <w:numId w:val="39"/>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D84030">
      <w:pPr>
        <w:pStyle w:val="Paragraphedeliste"/>
        <w:numPr>
          <w:ilvl w:val="0"/>
          <w:numId w:val="39"/>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64"/>
                    <a:stretch>
                      <a:fillRect/>
                    </a:stretch>
                  </pic:blipFill>
                  <pic:spPr>
                    <a:xfrm>
                      <a:off x="0" y="0"/>
                      <a:ext cx="6479540" cy="850265"/>
                    </a:xfrm>
                    <a:prstGeom prst="rect">
                      <a:avLst/>
                    </a:prstGeom>
                  </pic:spPr>
                </pic:pic>
              </a:graphicData>
            </a:graphic>
          </wp:inline>
        </w:drawing>
      </w:r>
    </w:p>
    <w:p w14:paraId="7ACA0134" w14:textId="55AE36B2" w:rsidR="00D818A3" w:rsidRDefault="00D818A3" w:rsidP="00D84030">
      <w:pPr>
        <w:pStyle w:val="Paragraphedeliste"/>
        <w:numPr>
          <w:ilvl w:val="0"/>
          <w:numId w:val="38"/>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9F00D1">
      <w:pPr>
        <w:pStyle w:val="Titre3"/>
      </w:pPr>
      <w:r>
        <w:lastRenderedPageBreak/>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D84030">
      <w:pPr>
        <w:pStyle w:val="Paragraphedeliste"/>
        <w:numPr>
          <w:ilvl w:val="0"/>
          <w:numId w:val="19"/>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D84030">
      <w:pPr>
        <w:pStyle w:val="Paragraphedeliste"/>
        <w:numPr>
          <w:ilvl w:val="0"/>
          <w:numId w:val="19"/>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65"/>
                    <a:stretch>
                      <a:fillRect/>
                    </a:stretch>
                  </pic:blipFill>
                  <pic:spPr>
                    <a:xfrm>
                      <a:off x="0" y="0"/>
                      <a:ext cx="6480000" cy="1753200"/>
                    </a:xfrm>
                    <a:prstGeom prst="rect">
                      <a:avLst/>
                    </a:prstGeom>
                  </pic:spPr>
                </pic:pic>
              </a:graphicData>
            </a:graphic>
          </wp:inline>
        </w:drawing>
      </w:r>
    </w:p>
    <w:p w14:paraId="1982D836" w14:textId="1A5AE531" w:rsidR="00B8760B" w:rsidRDefault="00B44D8B" w:rsidP="00D84030">
      <w:pPr>
        <w:pStyle w:val="Paragraphedeliste"/>
        <w:numPr>
          <w:ilvl w:val="0"/>
          <w:numId w:val="19"/>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D84030">
      <w:pPr>
        <w:pStyle w:val="Paragraphedeliste"/>
        <w:numPr>
          <w:ilvl w:val="0"/>
          <w:numId w:val="19"/>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proofErr w:type="spellStart"/>
      <w:r w:rsidRPr="004A1C2E">
        <w:rPr>
          <w:rFonts w:ascii="Consolas" w:hAnsi="Consolas"/>
        </w:rPr>
        <w:t>Certificate</w:t>
      </w:r>
      <w:proofErr w:type="spellEnd"/>
      <w:r w:rsidRPr="004A1C2E">
        <w:rPr>
          <w:rFonts w:ascii="Consolas" w:hAnsi="Consolas"/>
        </w:rPr>
        <w:t xml:space="preserv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D84030">
      <w:pPr>
        <w:pStyle w:val="Paragraphedeliste"/>
        <w:numPr>
          <w:ilvl w:val="0"/>
          <w:numId w:val="23"/>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D84030">
      <w:pPr>
        <w:pStyle w:val="Paragraphedeliste"/>
        <w:numPr>
          <w:ilvl w:val="0"/>
          <w:numId w:val="23"/>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66"/>
                    <a:stretch>
                      <a:fillRect/>
                    </a:stretch>
                  </pic:blipFill>
                  <pic:spPr>
                    <a:xfrm>
                      <a:off x="0" y="0"/>
                      <a:ext cx="4114971" cy="2252772"/>
                    </a:xfrm>
                    <a:prstGeom prst="rect">
                      <a:avLst/>
                    </a:prstGeom>
                  </pic:spPr>
                </pic:pic>
              </a:graphicData>
            </a:graphic>
          </wp:inline>
        </w:drawing>
      </w:r>
    </w:p>
    <w:p w14:paraId="2CD6D929" w14:textId="2E7F1138" w:rsidR="00267D16" w:rsidRDefault="00793362" w:rsidP="00D84030">
      <w:pPr>
        <w:pStyle w:val="Paragraphedeliste"/>
        <w:numPr>
          <w:ilvl w:val="1"/>
          <w:numId w:val="23"/>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D84030">
      <w:pPr>
        <w:pStyle w:val="Paragraphedeliste"/>
        <w:numPr>
          <w:ilvl w:val="1"/>
          <w:numId w:val="23"/>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D84030">
      <w:pPr>
        <w:pStyle w:val="Paragraphedeliste"/>
        <w:numPr>
          <w:ilvl w:val="1"/>
          <w:numId w:val="23"/>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D84030">
      <w:pPr>
        <w:pStyle w:val="Paragraphedeliste"/>
        <w:numPr>
          <w:ilvl w:val="1"/>
          <w:numId w:val="23"/>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D84030">
      <w:pPr>
        <w:pStyle w:val="Paragraphedeliste"/>
        <w:numPr>
          <w:ilvl w:val="1"/>
          <w:numId w:val="23"/>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D84030">
      <w:pPr>
        <w:pStyle w:val="Paragraphedeliste"/>
        <w:numPr>
          <w:ilvl w:val="0"/>
          <w:numId w:val="24"/>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D84030">
      <w:pPr>
        <w:pStyle w:val="Paragraphedeliste"/>
        <w:numPr>
          <w:ilvl w:val="0"/>
          <w:numId w:val="24"/>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D84030">
      <w:pPr>
        <w:pStyle w:val="Paragraphedeliste"/>
        <w:numPr>
          <w:ilvl w:val="0"/>
          <w:numId w:val="24"/>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D84030">
      <w:pPr>
        <w:pStyle w:val="Paragraphedeliste"/>
        <w:numPr>
          <w:ilvl w:val="0"/>
          <w:numId w:val="24"/>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D84030">
      <w:pPr>
        <w:pStyle w:val="Paragraphedeliste"/>
        <w:numPr>
          <w:ilvl w:val="0"/>
          <w:numId w:val="24"/>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39805D75" w:rsidR="006108D9" w:rsidRDefault="00793362" w:rsidP="005628BA">
      <w:pPr>
        <w:jc w:val="left"/>
        <w:rPr>
          <w:color w:val="C00000"/>
        </w:rPr>
      </w:pPr>
      <w:r w:rsidRPr="004A1C2E">
        <w:rPr>
          <w:rFonts w:ascii="Segoe UI Semibold" w:hAnsi="Segoe UI Semibold" w:cs="Segoe UI Semibold"/>
          <w:color w:val="C00000"/>
          <w:u w:val="single"/>
        </w:rPr>
        <w:t>Remarque importante</w:t>
      </w:r>
      <w:r w:rsidRPr="00793362">
        <w:rPr>
          <w:rFonts w:ascii="Segoe UI Semibold" w:hAnsi="Segoe UI Semibold" w:cs="Segoe UI Semibold"/>
          <w:color w:val="C00000"/>
        </w:rPr>
        <w:t>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w:t>
      </w:r>
      <w:r w:rsidR="00D70E48">
        <w:rPr>
          <w:color w:val="C00000"/>
        </w:rPr>
        <w:t>à cette délégation à un fournisseur d’identité local</w:t>
      </w:r>
      <w:r w:rsidRPr="00793362">
        <w:rPr>
          <w:color w:val="C00000"/>
        </w:rPr>
        <w:t>,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D84030">
      <w:pPr>
        <w:pStyle w:val="Paragraphedeliste"/>
        <w:numPr>
          <w:ilvl w:val="0"/>
          <w:numId w:val="32"/>
        </w:numPr>
        <w:jc w:val="left"/>
      </w:pPr>
      <w:r w:rsidRPr="006108D9">
        <w:t>Les règles d’OID de stratégie prévalent sur les règles d’émetteur de certificat.</w:t>
      </w:r>
    </w:p>
    <w:p w14:paraId="54588D9D" w14:textId="6B826AC2" w:rsidR="006108D9" w:rsidRPr="006108D9" w:rsidRDefault="006108D9" w:rsidP="00D84030">
      <w:pPr>
        <w:pStyle w:val="Paragraphedeliste"/>
        <w:numPr>
          <w:ilvl w:val="0"/>
          <w:numId w:val="32"/>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D84030">
      <w:pPr>
        <w:pStyle w:val="Paragraphedeliste"/>
        <w:numPr>
          <w:ilvl w:val="0"/>
          <w:numId w:val="32"/>
        </w:numPr>
        <w:jc w:val="left"/>
      </w:pPr>
      <w:r w:rsidRPr="006108D9">
        <w:t>Ensuite, les règles personnalisées utilisant l’autorité de certification de l’émetteur sont évaluées.</w:t>
      </w:r>
    </w:p>
    <w:p w14:paraId="2BE5C54C" w14:textId="77777777" w:rsidR="006108D9" w:rsidRPr="006108D9" w:rsidRDefault="006108D9" w:rsidP="00D84030">
      <w:pPr>
        <w:pStyle w:val="Paragraphedeliste"/>
        <w:numPr>
          <w:ilvl w:val="0"/>
          <w:numId w:val="32"/>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D84030">
      <w:pPr>
        <w:pStyle w:val="Paragraphedeliste"/>
        <w:numPr>
          <w:ilvl w:val="0"/>
          <w:numId w:val="32"/>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D84030">
      <w:pPr>
        <w:pStyle w:val="Paragraphedeliste"/>
        <w:numPr>
          <w:ilvl w:val="0"/>
          <w:numId w:val="32"/>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w:t>
      </w:r>
      <w:r w:rsidRPr="004A1C2E">
        <w:rPr>
          <w:rFonts w:ascii="Segoe UI Semibold" w:hAnsi="Segoe UI Semibold" w:cs="Segoe UI Semibold"/>
        </w:rPr>
        <w:t> :</w:t>
      </w:r>
    </w:p>
    <w:p w14:paraId="292A9D55" w14:textId="7F42BEE2" w:rsidR="00B8760B" w:rsidRDefault="00793362" w:rsidP="00D84030">
      <w:pPr>
        <w:pStyle w:val="Paragraphedeliste"/>
        <w:numPr>
          <w:ilvl w:val="0"/>
          <w:numId w:val="21"/>
        </w:numPr>
        <w:jc w:val="left"/>
      </w:pPr>
      <w:hyperlink r:id="rId67" w:anchor="step-3-configure-authentication-binding-policy" w:history="1">
        <w:r w:rsidRPr="004A1C2E">
          <w:rPr>
            <w:rStyle w:val="Lienhypertexte"/>
          </w:rPr>
          <w:t>Configurer la stratégie de liaison d’authentification</w:t>
        </w:r>
      </w:hyperlink>
      <w:r w:rsidR="004A1C2E">
        <w:t> ;</w:t>
      </w:r>
    </w:p>
    <w:p w14:paraId="450EE5D6" w14:textId="27330D14" w:rsidR="006108D9" w:rsidRDefault="006108D9" w:rsidP="00D84030">
      <w:pPr>
        <w:pStyle w:val="Paragraphedeliste"/>
        <w:numPr>
          <w:ilvl w:val="0"/>
          <w:numId w:val="21"/>
        </w:numPr>
        <w:jc w:val="left"/>
      </w:pPr>
      <w:hyperlink r:id="rId68" w:anchor="how-microsoft-entra-id-resolves-multiple-authentication-policy-binding-rules" w:history="1">
        <w:r w:rsidRPr="004A1C2E">
          <w:rPr>
            <w:rStyle w:val="Lienhypertexte"/>
          </w:rPr>
          <w:t>Comment Microsoft Entra ID résout plusieurs règles de liaison de stratégie d’authentificatio</w:t>
        </w:r>
        <w:r w:rsidR="004A1C2E" w:rsidRPr="004A1C2E">
          <w:rPr>
            <w:rStyle w:val="Lienhypertexte"/>
          </w:rPr>
          <w:t>n</w:t>
        </w:r>
      </w:hyperlink>
      <w:r>
        <w:t>.</w:t>
      </w:r>
    </w:p>
    <w:p w14:paraId="7F711CCA" w14:textId="27DE343A" w:rsidR="00B8760B" w:rsidRDefault="00B8760B" w:rsidP="009F00D1">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proofErr w:type="spellStart"/>
      <w:r w:rsidR="000021BE" w:rsidRPr="000021BE">
        <w:rPr>
          <w:lang w:eastAsia="fr-FR"/>
        </w:rPr>
        <w:t>Subject</w:t>
      </w:r>
      <w:proofErr w:type="spellEnd"/>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D84030">
      <w:pPr>
        <w:pStyle w:val="Paragraphedeliste"/>
        <w:numPr>
          <w:ilvl w:val="0"/>
          <w:numId w:val="20"/>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69"/>
                    <a:stretch>
                      <a:fillRect/>
                    </a:stretch>
                  </pic:blipFill>
                  <pic:spPr>
                    <a:xfrm>
                      <a:off x="0" y="0"/>
                      <a:ext cx="6479540" cy="1267460"/>
                    </a:xfrm>
                    <a:prstGeom prst="rect">
                      <a:avLst/>
                    </a:prstGeom>
                  </pic:spPr>
                </pic:pic>
              </a:graphicData>
            </a:graphic>
          </wp:inline>
        </w:drawing>
      </w:r>
    </w:p>
    <w:p w14:paraId="413293C4" w14:textId="7A4947EA" w:rsidR="00E81F3A" w:rsidRDefault="001C64A5" w:rsidP="00D84030">
      <w:pPr>
        <w:pStyle w:val="Paragraphedeliste"/>
        <w:numPr>
          <w:ilvl w:val="0"/>
          <w:numId w:val="20"/>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D84030">
      <w:pPr>
        <w:pStyle w:val="Paragraphedeliste"/>
        <w:numPr>
          <w:ilvl w:val="0"/>
          <w:numId w:val="20"/>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7199357B" w14:textId="77777777" w:rsidR="00190F44" w:rsidRPr="00584C0C"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eastAsia="Times New Roman" w:hAnsi="Segoe UI Semibold" w:cs="Segoe UI Semibold"/>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0011D733" w:rsidR="00A73F21" w:rsidRDefault="00190F44" w:rsidP="00D84030">
      <w:pPr>
        <w:pStyle w:val="Paragraphedeliste"/>
        <w:numPr>
          <w:ilvl w:val="0"/>
          <w:numId w:val="20"/>
        </w:numPr>
        <w:spacing w:before="120"/>
        <w:ind w:left="714" w:hanging="357"/>
        <w:contextualSpacing w:val="0"/>
        <w:jc w:val="left"/>
      </w:pPr>
      <w:r>
        <w:t xml:space="preserve"> </w:t>
      </w:r>
      <w:r w:rsidR="007267E9">
        <w:t xml:space="preserve">A titre d’illustration, et de façon non obligatoire pour </w:t>
      </w:r>
      <w:r w:rsidR="00D70E48">
        <w:t>cette illustration</w:t>
      </w:r>
      <w:r w:rsidR="007267E9">
        <w:t xml:space="preserve">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lastRenderedPageBreak/>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0"/>
                    <a:stretch>
                      <a:fillRect/>
                    </a:stretch>
                  </pic:blipFill>
                  <pic:spPr>
                    <a:xfrm>
                      <a:off x="0" y="0"/>
                      <a:ext cx="4185311" cy="2291956"/>
                    </a:xfrm>
                    <a:prstGeom prst="rect">
                      <a:avLst/>
                    </a:prstGeom>
                  </pic:spPr>
                </pic:pic>
              </a:graphicData>
            </a:graphic>
          </wp:inline>
        </w:drawing>
      </w:r>
    </w:p>
    <w:p w14:paraId="0DF9A0B9" w14:textId="0D78E534" w:rsidR="00A73F21" w:rsidRDefault="00A73F21" w:rsidP="00D84030">
      <w:pPr>
        <w:pStyle w:val="Paragraphedeliste"/>
        <w:numPr>
          <w:ilvl w:val="1"/>
          <w:numId w:val="20"/>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D84030">
      <w:pPr>
        <w:pStyle w:val="Paragraphedeliste"/>
        <w:numPr>
          <w:ilvl w:val="1"/>
          <w:numId w:val="20"/>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D84030">
      <w:pPr>
        <w:pStyle w:val="Paragraphedeliste"/>
        <w:numPr>
          <w:ilvl w:val="1"/>
          <w:numId w:val="20"/>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D84030">
      <w:pPr>
        <w:pStyle w:val="Paragraphedeliste"/>
        <w:numPr>
          <w:ilvl w:val="0"/>
          <w:numId w:val="20"/>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D84030">
      <w:pPr>
        <w:pStyle w:val="Paragraphedeliste"/>
        <w:numPr>
          <w:ilvl w:val="0"/>
          <w:numId w:val="33"/>
        </w:numPr>
        <w:jc w:val="left"/>
      </w:pPr>
      <w:r>
        <w:t>Recherche de l’objet utilisateur à l’aide du nom d’utilisateur ou du nom d’utilisateur principal.</w:t>
      </w:r>
    </w:p>
    <w:p w14:paraId="332D2938" w14:textId="176E1BF7" w:rsidR="009B4244" w:rsidRDefault="009B4244" w:rsidP="00D84030">
      <w:pPr>
        <w:pStyle w:val="Paragraphedeliste"/>
        <w:numPr>
          <w:ilvl w:val="0"/>
          <w:numId w:val="33"/>
        </w:numPr>
        <w:jc w:val="left"/>
      </w:pPr>
      <w:r>
        <w:t>Obtention de la liste de toutes les liaisons de nom d’utilisateur configurées par l’ES classées selon l’attribut « priorité ».</w:t>
      </w:r>
    </w:p>
    <w:p w14:paraId="66932009" w14:textId="388CED8B" w:rsidR="009B4244" w:rsidRDefault="009B4244" w:rsidP="00D84030">
      <w:pPr>
        <w:pStyle w:val="Paragraphedeliste"/>
        <w:numPr>
          <w:ilvl w:val="0"/>
          <w:numId w:val="33"/>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D84030">
      <w:pPr>
        <w:pStyle w:val="Paragraphedeliste"/>
        <w:numPr>
          <w:ilvl w:val="0"/>
          <w:numId w:val="33"/>
        </w:numPr>
        <w:jc w:val="left"/>
      </w:pPr>
      <w:r>
        <w:t>Évaluation de chaque liaison dans la liste jusqu’à ce qu’une authentification réussie se produise.</w:t>
      </w:r>
    </w:p>
    <w:p w14:paraId="13D8805F" w14:textId="08C22BA4" w:rsidR="009B4244" w:rsidRDefault="009B4244" w:rsidP="00D84030">
      <w:pPr>
        <w:pStyle w:val="Paragraphedeliste"/>
        <w:numPr>
          <w:ilvl w:val="0"/>
          <w:numId w:val="33"/>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D84030">
      <w:pPr>
        <w:pStyle w:val="Paragraphedeliste"/>
        <w:numPr>
          <w:ilvl w:val="0"/>
          <w:numId w:val="34"/>
        </w:numPr>
        <w:jc w:val="left"/>
      </w:pPr>
      <w:r>
        <w:t>Si une correspondance est trouvée, l’authentification de l’utilisateur réussit.</w:t>
      </w:r>
    </w:p>
    <w:p w14:paraId="60989B92" w14:textId="77777777" w:rsidR="009B4244" w:rsidRDefault="009B4244" w:rsidP="00D84030">
      <w:pPr>
        <w:pStyle w:val="Paragraphedeliste"/>
        <w:numPr>
          <w:ilvl w:val="0"/>
          <w:numId w:val="34"/>
        </w:numPr>
        <w:spacing w:before="120"/>
        <w:ind w:left="1434" w:hanging="357"/>
        <w:contextualSpacing w:val="0"/>
        <w:jc w:val="left"/>
      </w:pPr>
      <w:r>
        <w:t>Si aucune correspondance n’est trouvée, passez à la liaison de priorité suivante.</w:t>
      </w:r>
    </w:p>
    <w:p w14:paraId="59951185" w14:textId="1F837946" w:rsidR="009B4244" w:rsidRDefault="009B4244" w:rsidP="00D84030">
      <w:pPr>
        <w:pStyle w:val="Paragraphedeliste"/>
        <w:numPr>
          <w:ilvl w:val="0"/>
          <w:numId w:val="33"/>
        </w:numPr>
        <w:ind w:left="714" w:hanging="357"/>
        <w:jc w:val="left"/>
      </w:pPr>
      <w:r>
        <w:t>Si le champ du certificat X.509 ne se trouve pas sur le certificat présenté, passage à la liaison de priorité suivante.</w:t>
      </w:r>
    </w:p>
    <w:p w14:paraId="46CE0138" w14:textId="239B394A" w:rsidR="009B4244" w:rsidRDefault="009B4244" w:rsidP="00D84030">
      <w:pPr>
        <w:pStyle w:val="Paragraphedeliste"/>
        <w:numPr>
          <w:ilvl w:val="0"/>
          <w:numId w:val="33"/>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D84030">
      <w:pPr>
        <w:pStyle w:val="Paragraphedeliste"/>
        <w:numPr>
          <w:ilvl w:val="0"/>
          <w:numId w:val="33"/>
        </w:numPr>
        <w:jc w:val="left"/>
      </w:pPr>
      <w:r>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w:t>
      </w:r>
      <w:r w:rsidRPr="004A1C2E">
        <w:rPr>
          <w:rFonts w:ascii="Segoe UI Semibold" w:hAnsi="Segoe UI Semibold" w:cs="Segoe UI Semibold"/>
        </w:rPr>
        <w:t> :</w:t>
      </w:r>
    </w:p>
    <w:p w14:paraId="124553F2" w14:textId="5A1ED419" w:rsidR="000A03B5" w:rsidRDefault="000A03B5" w:rsidP="00D84030">
      <w:pPr>
        <w:pStyle w:val="Paragraphedeliste"/>
        <w:numPr>
          <w:ilvl w:val="0"/>
          <w:numId w:val="11"/>
        </w:numPr>
        <w:jc w:val="left"/>
      </w:pPr>
      <w:hyperlink r:id="rId71" w:anchor="understanding-the-username-binding-policy" w:history="1">
        <w:r w:rsidRPr="004A1C2E">
          <w:rPr>
            <w:rStyle w:val="Lienhypertexte"/>
          </w:rPr>
          <w:t>Présentation de la stratégie de liaison de nom d’utilisateur</w:t>
        </w:r>
      </w:hyperlink>
      <w:r w:rsidR="004A1C2E">
        <w:t> ;</w:t>
      </w:r>
    </w:p>
    <w:p w14:paraId="087D46E0" w14:textId="0260B628" w:rsidR="00F11655" w:rsidRDefault="00F11655" w:rsidP="00D84030">
      <w:pPr>
        <w:pStyle w:val="Paragraphedeliste"/>
        <w:numPr>
          <w:ilvl w:val="0"/>
          <w:numId w:val="11"/>
        </w:numPr>
        <w:jc w:val="left"/>
      </w:pPr>
      <w:hyperlink r:id="rId72" w:history="1">
        <w:r w:rsidRPr="004A1C2E">
          <w:rPr>
            <w:rStyle w:val="Lienhypertexte"/>
          </w:rPr>
          <w:t>Immersion technique avec l’authentification basée sur les certificats Microsoft Entra</w:t>
        </w:r>
      </w:hyperlink>
      <w:r w:rsidR="004A1C2E">
        <w:t> ;</w:t>
      </w:r>
      <w:r>
        <w:t xml:space="preserve"> </w:t>
      </w:r>
    </w:p>
    <w:p w14:paraId="089830B0" w14:textId="73DFD7C6" w:rsidR="008B6FCB" w:rsidRDefault="00756304" w:rsidP="00D84030">
      <w:pPr>
        <w:pStyle w:val="Paragraphedeliste"/>
        <w:numPr>
          <w:ilvl w:val="0"/>
          <w:numId w:val="11"/>
        </w:numPr>
        <w:jc w:val="left"/>
      </w:pPr>
      <w:hyperlink r:id="rId73" w:history="1">
        <w:r w:rsidRPr="004A1C2E">
          <w:rPr>
            <w:rStyle w:val="Lienhypertexte"/>
          </w:rPr>
          <w:t>Comment configurer l’authentification Microsoft Entra basée sur certificat</w:t>
        </w:r>
      </w:hyperlink>
      <w:r w:rsidR="00456CC0">
        <w:t>.</w:t>
      </w:r>
    </w:p>
    <w:p w14:paraId="31D430A2" w14:textId="77777777" w:rsidR="00456CC0" w:rsidRPr="00CA5C3E" w:rsidRDefault="00456CC0" w:rsidP="00456CC0">
      <w:pPr>
        <w:pStyle w:val="Titre2"/>
      </w:pPr>
      <w:bookmarkStart w:id="38" w:name="_Toc193357333"/>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9F00D1">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D84030">
      <w:pPr>
        <w:pStyle w:val="Paragraphedeliste"/>
        <w:numPr>
          <w:ilvl w:val="0"/>
          <w:numId w:val="7"/>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74"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75"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67693C9B" w:rsidR="00456CC0" w:rsidRDefault="00456CC0" w:rsidP="00D84030">
      <w:pPr>
        <w:pStyle w:val="Paragraphedeliste"/>
        <w:numPr>
          <w:ilvl w:val="0"/>
          <w:numId w:val="7"/>
        </w:numPr>
        <w:jc w:val="left"/>
      </w:pPr>
      <w:r w:rsidRPr="000D016B">
        <w:t xml:space="preserve">Se diriger dans l’onglet </w:t>
      </w:r>
      <w:r w:rsidRPr="00046AFC">
        <w:rPr>
          <w:rFonts w:ascii="Segoe UI Semibold" w:hAnsi="Segoe UI Semibold" w:cs="Segoe UI Semibold"/>
        </w:rPr>
        <w:t xml:space="preserve">Protection &gt; </w:t>
      </w:r>
      <w:r w:rsidR="000559A4">
        <w:rPr>
          <w:rFonts w:ascii="Segoe UI Semibold" w:hAnsi="Segoe UI Semibold" w:cs="Segoe UI Semibold"/>
        </w:rPr>
        <w:t>Centre de sécurité</w:t>
      </w:r>
      <w:r w:rsidRPr="00046AFC">
        <w:rPr>
          <w:rFonts w:ascii="Segoe UI Semibold" w:hAnsi="Segoe UI Semibold" w:cs="Segoe UI Semibold"/>
        </w:rPr>
        <w:t xml:space="preserve"> &gt; </w:t>
      </w:r>
      <w:r w:rsidR="000559A4">
        <w:rPr>
          <w:rFonts w:ascii="Segoe UI Semibold" w:hAnsi="Segoe UI Semibold" w:cs="Segoe UI Semibold"/>
        </w:rPr>
        <w:t>Infrastructure de clé publique (préversion)</w:t>
      </w:r>
      <w:r>
        <w:t>.</w:t>
      </w:r>
    </w:p>
    <w:bookmarkEnd w:id="39"/>
    <w:p w14:paraId="2B8A54EF" w14:textId="6D38F51D" w:rsidR="00456CC0" w:rsidRDefault="00456CC0" w:rsidP="00D84030">
      <w:pPr>
        <w:pStyle w:val="Paragraphedeliste"/>
        <w:numPr>
          <w:ilvl w:val="0"/>
          <w:numId w:val="7"/>
        </w:numPr>
        <w:jc w:val="left"/>
      </w:pPr>
      <w:r>
        <w:t>Cl</w:t>
      </w:r>
      <w:r w:rsidRPr="000E2268">
        <w:t xml:space="preserve">iquer sur </w:t>
      </w:r>
      <w:r w:rsidR="000559A4">
        <w:t xml:space="preserve">+ </w:t>
      </w:r>
      <w:r w:rsidR="000559A4">
        <w:rPr>
          <w:rFonts w:ascii="Segoe UI Semibold" w:hAnsi="Segoe UI Semibold" w:cs="Segoe UI Semibold"/>
        </w:rPr>
        <w:t>Créer une infrastructure à clé publique</w:t>
      </w:r>
      <w:r w:rsidRPr="00046AFC">
        <w:t>.</w:t>
      </w:r>
    </w:p>
    <w:p w14:paraId="1BF766A8" w14:textId="56EB4F80" w:rsidR="000559A4" w:rsidRPr="00046AFC" w:rsidRDefault="000559A4" w:rsidP="00D84030">
      <w:pPr>
        <w:pStyle w:val="Paragraphedeliste"/>
        <w:numPr>
          <w:ilvl w:val="0"/>
          <w:numId w:val="7"/>
        </w:numPr>
        <w:jc w:val="left"/>
      </w:pPr>
      <w:r>
        <w:t>Dans</w:t>
      </w:r>
      <w:r w:rsidRPr="000559A4">
        <w:t> </w:t>
      </w:r>
      <w:r w:rsidRPr="000559A4">
        <w:rPr>
          <w:rFonts w:ascii="Segoe UI Semibold" w:hAnsi="Segoe UI Semibold" w:cs="Segoe UI Semibold"/>
        </w:rPr>
        <w:t>Nom d’affichage</w:t>
      </w:r>
      <w:r>
        <w:t>, préciser un nom d’affichage</w:t>
      </w:r>
      <w:r w:rsidRPr="000559A4">
        <w:t xml:space="preserve"> </w:t>
      </w:r>
      <w:r>
        <w:t>pour</w:t>
      </w:r>
      <w:r w:rsidRPr="000E2268">
        <w:t xml:space="preserve"> l</w:t>
      </w:r>
      <w:r w:rsidRPr="00271E0F">
        <w:t xml:space="preserve">'infrastructure de gestion de la confiance du secteur santé-social français, dite </w:t>
      </w:r>
      <w:r>
        <w:t xml:space="preserve">« IGC – Santé » </w:t>
      </w:r>
      <w:r w:rsidRPr="00271E0F">
        <w:t>opérée par l'ANS</w:t>
      </w:r>
      <w:r>
        <w:t>.</w:t>
      </w:r>
    </w:p>
    <w:p w14:paraId="74E90FF1" w14:textId="725BCB41" w:rsidR="00456CC0" w:rsidRDefault="00456CC0" w:rsidP="00D84030">
      <w:pPr>
        <w:pStyle w:val="Paragraphedeliste"/>
        <w:numPr>
          <w:ilvl w:val="0"/>
          <w:numId w:val="7"/>
        </w:numPr>
        <w:ind w:left="714" w:hanging="357"/>
        <w:contextualSpacing w:val="0"/>
        <w:jc w:val="left"/>
      </w:pPr>
      <w:r>
        <w:t>C</w:t>
      </w:r>
      <w:r w:rsidRPr="000E2268">
        <w:t xml:space="preserve">harger </w:t>
      </w:r>
      <w:r>
        <w:t>ensuite</w:t>
      </w:r>
      <w:r w:rsidR="000559A4">
        <w:t xml:space="preserve"> dans un objet conteneur PKI</w:t>
      </w:r>
      <w:r>
        <w:t xml:space="preserve"> </w:t>
      </w:r>
      <w:r w:rsidRPr="000E2268">
        <w:t xml:space="preserve">tous les certificats de la chaîne de confiance menant au certificat racine de </w:t>
      </w:r>
      <w:r w:rsidR="000559A4">
        <w:t>cette infrastructure</w:t>
      </w:r>
      <w:r w:rsidRPr="000E2268">
        <w:t xml:space="preserve">. </w:t>
      </w:r>
      <w:r>
        <w:t xml:space="preserve">L’IGC est ici celle de test pour </w:t>
      </w:r>
      <w:r w:rsidR="00D70E48">
        <w:t xml:space="preserve">cette mise en œuvre </w:t>
      </w:r>
      <w:r>
        <w:t xml:space="preserve">technique </w:t>
      </w:r>
      <w:r w:rsidR="00D70E48">
        <w:t xml:space="preserve">du </w:t>
      </w:r>
      <w:r>
        <w:t xml:space="preserve">raccordement et le </w:t>
      </w:r>
      <w:r w:rsidR="00D70E48">
        <w:t>B</w:t>
      </w:r>
      <w:r>
        <w:t>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3800DB39" w:rsidR="00456CC0" w:rsidRDefault="00456CC0" w:rsidP="00D84030">
      <w:pPr>
        <w:pStyle w:val="Paragraphedeliste"/>
        <w:numPr>
          <w:ilvl w:val="1"/>
          <w:numId w:val="15"/>
        </w:numPr>
        <w:jc w:val="left"/>
      </w:pPr>
      <w:r>
        <w:t xml:space="preserve">Cliquer sur </w:t>
      </w:r>
      <w:r w:rsidR="000559A4" w:rsidRPr="000559A4">
        <w:rPr>
          <w:rFonts w:ascii="Segoe UI Semibold" w:hAnsi="Segoe UI Semibold" w:cs="Segoe UI Semibold"/>
        </w:rPr>
        <w:t xml:space="preserve">+ Ajouter une autorité de certification </w:t>
      </w:r>
      <w:r>
        <w:t>pour charger le fichier de certificat.</w:t>
      </w:r>
      <w:r w:rsidR="000559A4">
        <w:t xml:space="preserve"> Le panneau </w:t>
      </w:r>
      <w:r w:rsidR="000559A4" w:rsidRPr="000559A4">
        <w:rPr>
          <w:rFonts w:ascii="Segoe UI Semibold" w:hAnsi="Segoe UI Semibold" w:cs="Segoe UI Semibold"/>
        </w:rPr>
        <w:t>Ajouter une autorité de certification</w:t>
      </w:r>
      <w:r w:rsidR="000559A4">
        <w:t xml:space="preserve"> s’ouvre.</w:t>
      </w:r>
    </w:p>
    <w:p w14:paraId="1E2DCED9" w14:textId="5E651E1E" w:rsidR="00F11655" w:rsidRDefault="000559A4" w:rsidP="00F11655">
      <w:pPr>
        <w:spacing w:before="240" w:after="240"/>
        <w:jc w:val="center"/>
      </w:pPr>
      <w:r w:rsidRPr="000559A4">
        <w:rPr>
          <w:noProof/>
        </w:rPr>
        <w:drawing>
          <wp:inline distT="0" distB="0" distL="0" distR="0" wp14:anchorId="30CF1BA0" wp14:editId="00245D1C">
            <wp:extent cx="2446976" cy="2127250"/>
            <wp:effectExtent l="0" t="0" r="0" b="6350"/>
            <wp:docPr id="13397953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5330" name="Image 1" descr="Une image contenant texte, capture d’écran, Police, nombre&#10;&#10;Description générée automatiquement"/>
                    <pic:cNvPicPr/>
                  </pic:nvPicPr>
                  <pic:blipFill>
                    <a:blip r:embed="rId76"/>
                    <a:stretch>
                      <a:fillRect/>
                    </a:stretch>
                  </pic:blipFill>
                  <pic:spPr>
                    <a:xfrm>
                      <a:off x="0" y="0"/>
                      <a:ext cx="2461823" cy="2140157"/>
                    </a:xfrm>
                    <a:prstGeom prst="rect">
                      <a:avLst/>
                    </a:prstGeom>
                  </pic:spPr>
                </pic:pic>
              </a:graphicData>
            </a:graphic>
          </wp:inline>
        </w:drawing>
      </w:r>
    </w:p>
    <w:p w14:paraId="4E374D42" w14:textId="368A353E" w:rsidR="000559A4" w:rsidRDefault="000559A4" w:rsidP="000559A4">
      <w:pPr>
        <w:pStyle w:val="Paragraphedeliste"/>
        <w:numPr>
          <w:ilvl w:val="1"/>
          <w:numId w:val="15"/>
        </w:numPr>
        <w:jc w:val="left"/>
      </w:pPr>
      <w:r>
        <w:t>Sélectionner le fichier d’autorité de certification.</w:t>
      </w:r>
    </w:p>
    <w:p w14:paraId="3A9BC068" w14:textId="1F623225" w:rsidR="000559A4" w:rsidRDefault="000559A4" w:rsidP="000559A4">
      <w:pPr>
        <w:pStyle w:val="Paragraphedeliste"/>
        <w:numPr>
          <w:ilvl w:val="1"/>
          <w:numId w:val="15"/>
        </w:numPr>
        <w:jc w:val="left"/>
      </w:pPr>
      <w:r>
        <w:t xml:space="preserve">Sélectionner </w:t>
      </w:r>
      <w:r w:rsidRPr="000559A4">
        <w:rPr>
          <w:rFonts w:ascii="Segoe UI Semibold" w:hAnsi="Segoe UI Semibold" w:cs="Segoe UI Semibold"/>
        </w:rPr>
        <w:t>Oui</w:t>
      </w:r>
      <w:r>
        <w:t xml:space="preserve"> si l’autorité de certification est un certificat racine. Sinon, sélectionnez </w:t>
      </w:r>
      <w:r w:rsidRPr="000559A4">
        <w:rPr>
          <w:rFonts w:ascii="Segoe UI Semibold" w:hAnsi="Segoe UI Semibold" w:cs="Segoe UI Semibold"/>
        </w:rPr>
        <w:t>Non</w:t>
      </w:r>
      <w:r>
        <w:t>.</w:t>
      </w:r>
    </w:p>
    <w:p w14:paraId="6120E032" w14:textId="77777777" w:rsidR="00456CC0" w:rsidRDefault="00456CC0" w:rsidP="00D84030">
      <w:pPr>
        <w:pStyle w:val="Paragraphedeliste"/>
        <w:numPr>
          <w:ilvl w:val="1"/>
          <w:numId w:val="15"/>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D84030">
      <w:pPr>
        <w:pStyle w:val="Paragraphedeliste"/>
        <w:numPr>
          <w:ilvl w:val="0"/>
          <w:numId w:val="16"/>
        </w:numPr>
        <w:jc w:val="left"/>
      </w:pPr>
      <w:r>
        <w:t>"</w:t>
      </w:r>
      <w:r w:rsidRPr="00F80D15">
        <w:t>http://igc-sante.esante.gouv.fr/CRL/ACI-EL-PP-</w:t>
      </w:r>
      <w:proofErr w:type="spellStart"/>
      <w:r w:rsidRPr="00F80D15">
        <w:t>TEST.crl</w:t>
      </w:r>
      <w:proofErr w:type="spellEnd"/>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D84030">
      <w:pPr>
        <w:pStyle w:val="Paragraphedeliste"/>
        <w:numPr>
          <w:ilvl w:val="0"/>
          <w:numId w:val="16"/>
        </w:numPr>
        <w:contextualSpacing w:val="0"/>
        <w:jc w:val="left"/>
      </w:pPr>
      <w:r>
        <w:lastRenderedPageBreak/>
        <w:t>"</w:t>
      </w:r>
      <w:r w:rsidRPr="00D4359C">
        <w:t>http://igc-sante.esante.gouv.fr/CRL/ACI-EL-</w:t>
      </w:r>
      <w:proofErr w:type="spellStart"/>
      <w:r w:rsidRPr="00D4359C">
        <w:t>PP.crl</w:t>
      </w:r>
      <w:proofErr w:type="spellEnd"/>
      <w:r>
        <w:t>"</w:t>
      </w:r>
      <w:r w:rsidRPr="00F80D15">
        <w:t xml:space="preserve"> </w:t>
      </w:r>
      <w:r>
        <w:t>pour l’</w:t>
      </w:r>
      <w:r w:rsidRPr="003B2B48">
        <w:t>« IGC-Santé</w:t>
      </w:r>
      <w:r>
        <w:t xml:space="preserve"> </w:t>
      </w:r>
      <w:r w:rsidRPr="003B2B48">
        <w:t>»</w:t>
      </w:r>
      <w:r>
        <w:t>.</w:t>
      </w:r>
    </w:p>
    <w:p w14:paraId="01AED46F" w14:textId="1BD3446E" w:rsidR="00456CC0" w:rsidRDefault="00456CC0" w:rsidP="005628BA">
      <w:pPr>
        <w:ind w:left="1416"/>
        <w:jc w:val="left"/>
      </w:pPr>
      <w:r w:rsidRPr="004A1C2E">
        <w:rPr>
          <w:rFonts w:ascii="Segoe UI Semibold" w:hAnsi="Segoe UI Semibold" w:cs="Segoe UI Semibold"/>
          <w:u w:val="single"/>
        </w:rPr>
        <w:t>Remarque importante</w:t>
      </w:r>
      <w:r>
        <w:t xml:space="preserve"> : comme souligné ci-avant, dans le cadre </w:t>
      </w:r>
      <w:r w:rsidR="00D70E48">
        <w:t>de cette illustration technique</w:t>
      </w:r>
      <w:r>
        <w:t>, la valeur à considérer est celle de pour l’</w:t>
      </w:r>
      <w:r w:rsidRPr="003B2B48">
        <w:t xml:space="preserve">« IGC-Santé </w:t>
      </w:r>
      <w:r>
        <w:t xml:space="preserve">de test </w:t>
      </w:r>
      <w:r w:rsidRPr="003B2B48">
        <w:t>»</w:t>
      </w:r>
      <w:r>
        <w:t>.</w:t>
      </w:r>
    </w:p>
    <w:p w14:paraId="2B186A23" w14:textId="77777777" w:rsidR="00456CC0" w:rsidRDefault="00456CC0" w:rsidP="00D84030">
      <w:pPr>
        <w:pStyle w:val="Paragraphedeliste"/>
        <w:numPr>
          <w:ilvl w:val="1"/>
          <w:numId w:val="15"/>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11BF2761" w14:textId="7070FE3E" w:rsidR="000559A4" w:rsidRDefault="000559A4" w:rsidP="0037777F">
      <w:pPr>
        <w:pStyle w:val="Paragraphedeliste"/>
        <w:numPr>
          <w:ilvl w:val="1"/>
          <w:numId w:val="15"/>
        </w:numPr>
        <w:ind w:left="1434" w:hanging="357"/>
        <w:contextualSpacing w:val="0"/>
        <w:jc w:val="left"/>
      </w:pPr>
      <w:r w:rsidRPr="000559A4">
        <w:t>Les indicateurs d’émetteur</w:t>
      </w:r>
      <w:r>
        <w:t xml:space="preserve"> (</w:t>
      </w:r>
      <w:r w:rsidRPr="000559A4">
        <w:rPr>
          <w:i/>
          <w:iCs/>
          <w:lang w:val="en-US"/>
        </w:rPr>
        <w:t>issuer hints</w:t>
      </w:r>
      <w:r>
        <w:t>)</w:t>
      </w:r>
      <w:r w:rsidRPr="000559A4">
        <w:t xml:space="preserve"> sont activés par défaut. Désactive</w:t>
      </w:r>
      <w:r>
        <w:t>r</w:t>
      </w:r>
      <w:r w:rsidRPr="000559A4">
        <w:t xml:space="preserve"> les indicateurs d’émetteur pour ne pas inclure </w:t>
      </w:r>
      <w:r>
        <w:t>l’</w:t>
      </w:r>
      <w:r w:rsidRPr="00E85A0E">
        <w:t xml:space="preserve">autorité de confiance </w:t>
      </w:r>
      <w:r w:rsidRPr="000559A4">
        <w:t>aux indicateurs d’émetteur.</w:t>
      </w:r>
    </w:p>
    <w:p w14:paraId="64402F98" w14:textId="61FA58C9" w:rsidR="00F11655" w:rsidRPr="00F80D15" w:rsidRDefault="00F11655" w:rsidP="0037777F">
      <w:pPr>
        <w:ind w:left="1416"/>
        <w:jc w:val="left"/>
      </w:pPr>
      <w:r>
        <w:t>L</w:t>
      </w:r>
      <w:r w:rsidRPr="00F11655">
        <w:t xml:space="preserve">es indicateurs d’émetteur renvoient une indication de </w:t>
      </w:r>
      <w:r>
        <w:t>l’</w:t>
      </w:r>
      <w:r w:rsidRPr="00E85A0E">
        <w:t xml:space="preserve">autorité de confiance </w:t>
      </w:r>
      <w:r w:rsidRPr="00F11655">
        <w:t xml:space="preserve">approuvée dans le cadre de l’établissement d’une liaison TLS. La liste des CA approuvées est définie sur l’objet des </w:t>
      </w:r>
      <w:r w:rsidRPr="00E85A0E">
        <w:t>autorité</w:t>
      </w:r>
      <w:r>
        <w:t>s</w:t>
      </w:r>
      <w:r w:rsidRPr="00E85A0E">
        <w:t xml:space="preserve"> de confiance </w:t>
      </w:r>
      <w:r w:rsidRPr="00F11655">
        <w:t xml:space="preserve">chargées par le locataire dans le magasin de confiance Entra. </w:t>
      </w:r>
      <w:r>
        <w:t xml:space="preserve">Cf. </w:t>
      </w:r>
      <w:r w:rsidRPr="004A1C2E">
        <w:rPr>
          <w:rFonts w:ascii="Segoe UI Semibold" w:hAnsi="Segoe UI Semibold" w:cs="Segoe UI Semibold"/>
          <w:u w:val="single"/>
        </w:rPr>
        <w:t>Documentation Microsoft</w:t>
      </w:r>
      <w:r w:rsidRPr="00F11655">
        <w:t> </w:t>
      </w:r>
      <w:hyperlink r:id="rId77" w:anchor="understanding-issuer-hints-preview" w:history="1">
        <w:r w:rsidRPr="004A1C2E">
          <w:rPr>
            <w:rStyle w:val="Lienhypertexte"/>
          </w:rPr>
          <w:t>Comprendre les indicateurs d’émetteur</w:t>
        </w:r>
      </w:hyperlink>
      <w:r w:rsidRPr="00F11655">
        <w:t>.</w:t>
      </w:r>
    </w:p>
    <w:p w14:paraId="62AC82F4" w14:textId="3D89C284" w:rsidR="00456CC0" w:rsidRPr="000E2268" w:rsidRDefault="00456CC0" w:rsidP="00D84030">
      <w:pPr>
        <w:pStyle w:val="Paragraphedeliste"/>
        <w:numPr>
          <w:ilvl w:val="1"/>
          <w:numId w:val="15"/>
        </w:numPr>
        <w:jc w:val="left"/>
      </w:pPr>
      <w:r>
        <w:t xml:space="preserve">Cliquer sur </w:t>
      </w:r>
      <w:r w:rsidR="000559A4">
        <w:rPr>
          <w:rFonts w:ascii="Segoe UI Semibold" w:hAnsi="Segoe UI Semibold" w:cs="Segoe UI Semibold"/>
        </w:rPr>
        <w:t>Enregistrer</w:t>
      </w:r>
      <w:r>
        <w:t>.</w:t>
      </w:r>
    </w:p>
    <w:p w14:paraId="3A5AAC42" w14:textId="1FF56185" w:rsidR="00F11655" w:rsidRDefault="00F11655" w:rsidP="00F11655">
      <w:pPr>
        <w:spacing w:before="240" w:after="240"/>
        <w:jc w:val="center"/>
      </w:pPr>
      <w:r w:rsidRPr="00F11655">
        <w:rPr>
          <w:noProof/>
        </w:rPr>
        <w:drawing>
          <wp:inline distT="0" distB="0" distL="0" distR="0" wp14:anchorId="23AAF92B" wp14:editId="499FB258">
            <wp:extent cx="6308090" cy="1178285"/>
            <wp:effectExtent l="0" t="0" r="0" b="3175"/>
            <wp:docPr id="43248062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0629" name="Image 1" descr="Une image contenant texte, capture d’écran, Police, ligne&#10;&#10;Description générée automatiquement"/>
                    <pic:cNvPicPr/>
                  </pic:nvPicPr>
                  <pic:blipFill>
                    <a:blip r:embed="rId78"/>
                    <a:stretch>
                      <a:fillRect/>
                    </a:stretch>
                  </pic:blipFill>
                  <pic:spPr>
                    <a:xfrm>
                      <a:off x="0" y="0"/>
                      <a:ext cx="6318865" cy="1180298"/>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A1C2E">
        <w:rPr>
          <w:rFonts w:ascii="Segoe UI Semibold" w:hAnsi="Segoe UI Semibold" w:cs="Segoe UI Semibold"/>
        </w:rPr>
        <w:t> :</w:t>
      </w:r>
      <w:r w:rsidRPr="0049720F">
        <w:rPr>
          <w:rFonts w:ascii="Segoe UI Semibold" w:hAnsi="Segoe UI Semibold" w:cs="Segoe UI Semibold"/>
          <w:u w:val="single"/>
        </w:rPr>
        <w:t xml:space="preserve"> </w:t>
      </w:r>
    </w:p>
    <w:p w14:paraId="56DF7CEF" w14:textId="719B391D" w:rsidR="00456CC0" w:rsidRPr="00D5006F" w:rsidRDefault="00456CC0" w:rsidP="00D84030">
      <w:pPr>
        <w:pStyle w:val="Paragraphedeliste"/>
        <w:numPr>
          <w:ilvl w:val="0"/>
          <w:numId w:val="11"/>
        </w:numPr>
        <w:spacing w:before="120"/>
        <w:ind w:left="714" w:hanging="357"/>
        <w:rPr>
          <w:rStyle w:val="Lienhypertexte"/>
          <w:color w:val="auto"/>
          <w:u w:val="none"/>
        </w:rPr>
      </w:pPr>
      <w:hyperlink r:id="rId79" w:history="1">
        <w:r w:rsidRPr="0026581B">
          <w:rPr>
            <w:rStyle w:val="Lienhypertexte"/>
          </w:rPr>
          <w:t>Infrastructure de gestion de la confiance « IGC-Santé de test »</w:t>
        </w:r>
      </w:hyperlink>
      <w:r>
        <w:rPr>
          <w:rStyle w:val="Lienhypertexte"/>
          <w:color w:val="auto"/>
          <w:u w:val="none"/>
        </w:rPr>
        <w:t> ;</w:t>
      </w:r>
    </w:p>
    <w:p w14:paraId="56C8CBA4" w14:textId="4D9EA0A6" w:rsidR="00456CC0" w:rsidRDefault="00456CC0" w:rsidP="00D84030">
      <w:pPr>
        <w:pStyle w:val="Paragraphedeliste"/>
        <w:numPr>
          <w:ilvl w:val="0"/>
          <w:numId w:val="11"/>
        </w:numPr>
        <w:spacing w:before="120"/>
        <w:contextualSpacing w:val="0"/>
      </w:pPr>
      <w:hyperlink r:id="rId80" w:history="1">
        <w:r w:rsidRPr="0026581B">
          <w:rPr>
            <w:rStyle w:val="Lienhypertexte"/>
          </w:rPr>
          <w:t>Infrastructure de gestion de la confiance « IGC-Santé »</w:t>
        </w:r>
      </w:hyperlink>
      <w:r>
        <w:t>.</w:t>
      </w:r>
    </w:p>
    <w:p w14:paraId="70394537" w14:textId="77777777" w:rsidR="00456CC0" w:rsidRDefault="00456CC0" w:rsidP="009F00D1">
      <w:pPr>
        <w:pStyle w:val="Titre3"/>
      </w:pPr>
      <w:r>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5BEDB280" w:rsidR="00456CC0" w:rsidRDefault="00456CC0" w:rsidP="00D84030">
      <w:pPr>
        <w:pStyle w:val="Paragraphedeliste"/>
        <w:numPr>
          <w:ilvl w:val="0"/>
          <w:numId w:val="22"/>
        </w:numPr>
        <w:spacing w:before="120"/>
        <w:jc w:val="left"/>
      </w:pPr>
      <w:r w:rsidRPr="002C3021">
        <w:t xml:space="preserve">Installer le module PowerShell </w:t>
      </w:r>
      <w:hyperlink r:id="rId81" w:history="1">
        <w:r w:rsidRPr="0026581B">
          <w:rPr>
            <w:rStyle w:val="Lienhypertexte"/>
            <w:rFonts w:ascii="Consolas" w:hAnsi="Consolas"/>
          </w:rPr>
          <w:t>MSIdentityTools</w:t>
        </w:r>
      </w:hyperlink>
      <w:r w:rsidRPr="002C3021">
        <w:t xml:space="preserve"> depuis le dép</w:t>
      </w:r>
      <w:r>
        <w:t>ô</w:t>
      </w:r>
      <w:r w:rsidRPr="002C3021">
        <w:t>t GitHub</w:t>
      </w:r>
      <w:r>
        <w:t>.</w:t>
      </w:r>
      <w:r w:rsidRPr="002C3021">
        <w:t xml:space="preserve"> </w:t>
      </w:r>
    </w:p>
    <w:p w14:paraId="0AFD8016" w14:textId="392CF39E" w:rsidR="00456CC0" w:rsidRDefault="00456CC0" w:rsidP="00D84030">
      <w:pPr>
        <w:pStyle w:val="Paragraphedeliste"/>
        <w:numPr>
          <w:ilvl w:val="0"/>
          <w:numId w:val="22"/>
        </w:numPr>
        <w:spacing w:before="120"/>
        <w:jc w:val="left"/>
      </w:pPr>
      <w:r>
        <w:t xml:space="preserve">Ouvrir un invite PowerShell et </w:t>
      </w:r>
      <w:r w:rsidRPr="00E85A0E">
        <w:t>exécuter</w:t>
      </w:r>
      <w:r>
        <w:t xml:space="preserve"> le </w:t>
      </w:r>
      <w:r w:rsidRPr="00E85A0E">
        <w:t xml:space="preserve">cmdlet PowerShell </w:t>
      </w:r>
      <w:hyperlink r:id="rId82" w:history="1">
        <w:r w:rsidRPr="0026581B">
          <w:rPr>
            <w:rStyle w:val="Lienhypertexte"/>
            <w:rFonts w:ascii="Consolas" w:hAnsi="Consolas"/>
          </w:rPr>
          <w:t>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93357334"/>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w:t>
      </w:r>
      <w:r>
        <w:rPr>
          <w:lang w:eastAsia="fr-FR"/>
        </w:rPr>
        <w:lastRenderedPageBreak/>
        <w:t>un certificat à un utilisateur. Nous ne considérons ici que le mappage d’un certificat à un compte d’utilisateur Entra (1:1)</w:t>
      </w:r>
      <w:r w:rsidRPr="00011754">
        <w:rPr>
          <w:lang w:eastAsia="fr-FR"/>
        </w:rPr>
        <w:t>.</w:t>
      </w:r>
    </w:p>
    <w:p w14:paraId="374DF24A" w14:textId="4FD91FF6" w:rsidR="000F041D" w:rsidRPr="000F041D" w:rsidRDefault="000F041D" w:rsidP="005628BA">
      <w:pPr>
        <w:jc w:val="left"/>
        <w:rPr>
          <w:lang w:eastAsia="fr-FR"/>
        </w:rPr>
      </w:pPr>
      <w:r w:rsidRPr="000F041D">
        <w:rPr>
          <w:rFonts w:ascii="Segoe UI Semibold" w:hAnsi="Segoe UI Semibold" w:cs="Segoe UI Semibold"/>
          <w:u w:val="single"/>
        </w:rPr>
        <w:t>Remarque</w:t>
      </w:r>
      <w:r w:rsidRPr="00332E28">
        <w:rPr>
          <w:rFonts w:ascii="Segoe UI Semibold" w:hAnsi="Segoe UI Semibold" w:cs="Segoe UI Semibold"/>
        </w:rPr>
        <w:t>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w:t>
      </w:r>
      <w:r w:rsidR="00332E28">
        <w:rPr>
          <w:lang w:eastAsia="fr-FR"/>
        </w:rPr>
        <w:t xml:space="preserve">Pour </w:t>
      </w:r>
      <w:r w:rsidR="00486C94">
        <w:rPr>
          <w:lang w:eastAsia="fr-FR"/>
        </w:rPr>
        <w:t>en savoir plus</w:t>
      </w:r>
      <w:r w:rsidR="00332E28">
        <w:rPr>
          <w:lang w:eastAsia="fr-FR"/>
        </w:rPr>
        <w:t>, nous invitons le lectorat à consulter</w:t>
      </w:r>
      <w:r w:rsidR="008C098B">
        <w:rPr>
          <w:lang w:eastAsia="fr-FR"/>
        </w:rPr>
        <w:t xml:space="preserve"> </w:t>
      </w:r>
      <w:hyperlink r:id="rId83" w:anchor="securing-microsoft-entra-configuration-with-multiple-username-bindings" w:history="1">
        <w:r w:rsidR="008C098B" w:rsidRPr="00332E28">
          <w:rPr>
            <w:rStyle w:val="Lienhypertexte"/>
            <w:lang w:eastAsia="fr-FR"/>
          </w:rPr>
          <w:t>Sécurisation de la configuration Microsoft Entra avec plusieurs liaisons de nom d’utilisateur</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w:t>
      </w:r>
      <w:r w:rsidRPr="00332E28">
        <w:rPr>
          <w:rFonts w:ascii="Segoe UI Semibold" w:hAnsi="Segoe UI Semibold" w:cs="Segoe UI Semibold"/>
        </w:rPr>
        <w:t xml:space="preserve"> : </w:t>
      </w:r>
    </w:p>
    <w:p w14:paraId="75723747" w14:textId="31360747" w:rsidR="000F61BD" w:rsidRDefault="000F61BD" w:rsidP="00D84030">
      <w:pPr>
        <w:pStyle w:val="Paragraphedeliste"/>
        <w:numPr>
          <w:ilvl w:val="0"/>
          <w:numId w:val="11"/>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D84030">
      <w:pPr>
        <w:pStyle w:val="Paragraphedeliste"/>
        <w:numPr>
          <w:ilvl w:val="0"/>
          <w:numId w:val="11"/>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261C020" w:rsidR="000F61BD" w:rsidRPr="00755673" w:rsidRDefault="009A4AF1" w:rsidP="00D84030">
      <w:pPr>
        <w:pStyle w:val="Paragraphedeliste"/>
        <w:numPr>
          <w:ilvl w:val="0"/>
          <w:numId w:val="11"/>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hyperlink r:id="rId84" w:history="1">
        <w:r w:rsidRPr="00612DBC">
          <w:rPr>
            <w:rStyle w:val="Lienhypertexte"/>
            <w:rFonts w:ascii="Segoe UI Semibold" w:hAnsi="Segoe UI Semibold" w:cs="Segoe UI Semibold"/>
            <w:szCs w:val="20"/>
          </w:rPr>
          <w:t>Socle technique minimal pour la mise en œuvre de PSC avec Microsoft Entra ID</w:t>
        </w:r>
      </w:hyperlink>
      <w:r w:rsidRPr="00755673">
        <w:rPr>
          <w:rStyle w:val="cf01"/>
          <w:sz w:val="20"/>
          <w:szCs w:val="20"/>
        </w:rPr>
        <w:t xml:space="preserve">. </w:t>
      </w:r>
    </w:p>
    <w:p w14:paraId="0659A12A" w14:textId="759E392E" w:rsidR="00755673" w:rsidRDefault="00755673" w:rsidP="005628BA">
      <w:pPr>
        <w:pStyle w:val="Paragraphedeliste"/>
        <w:spacing w:before="120"/>
        <w:contextualSpacing w:val="0"/>
        <w:jc w:val="left"/>
        <w:rPr>
          <w:rStyle w:val="cf01"/>
          <w:sz w:val="20"/>
          <w:szCs w:val="20"/>
        </w:rPr>
      </w:pPr>
      <w:r>
        <w:t xml:space="preserve">L’application </w:t>
      </w:r>
      <w:r w:rsidRPr="009A4AF1">
        <w:t xml:space="preserve">Microsoft Entra Connect </w:t>
      </w:r>
      <w:r>
        <w:t xml:space="preserve">ou </w:t>
      </w:r>
      <w:r w:rsidR="007D639A">
        <w:t>l</w:t>
      </w:r>
      <w:r w:rsidRPr="00755673">
        <w:t>a synchronisation cloud Microsoft Entra Connect</w:t>
      </w:r>
      <w:r>
        <w:t xml:space="preserve"> peuvent être utilisée à cet effet. Dans le premier cas, </w:t>
      </w:r>
      <w:r>
        <w:rPr>
          <w:rStyle w:val="cf01"/>
          <w:sz w:val="20"/>
          <w:szCs w:val="20"/>
        </w:rPr>
        <w:t>la dernière version disponible de l’application doit être utilisée. Celle-ci est téléchargeable depuis l’adresse</w:t>
      </w:r>
      <w:r w:rsidR="00612DBC">
        <w:rPr>
          <w:rStyle w:val="cf01"/>
          <w:sz w:val="20"/>
          <w:szCs w:val="20"/>
        </w:rPr>
        <w:t xml:space="preserve"> </w:t>
      </w:r>
      <w:r>
        <w:rPr>
          <w:rStyle w:val="cf01"/>
          <w:sz w:val="20"/>
          <w:szCs w:val="20"/>
        </w:rPr>
        <w:t>Internet</w:t>
      </w:r>
      <w:r w:rsidR="00E1218B">
        <w:rPr>
          <w:rStyle w:val="cf01"/>
          <w:sz w:val="20"/>
          <w:szCs w:val="20"/>
        </w:rPr>
        <w:t> </w:t>
      </w:r>
      <w:hyperlink r:id="rId85" w:history="1">
        <w:r w:rsidR="00612DBC" w:rsidRPr="002806DC">
          <w:rPr>
            <w:rStyle w:val="Lienhypertexte"/>
            <w:szCs w:val="20"/>
          </w:rPr>
          <w:t>https://www.microsoft.com/download/details.aspx?id=47594</w:t>
        </w:r>
      </w:hyperlink>
      <w:r>
        <w:rPr>
          <w:rStyle w:val="cf01"/>
          <w:sz w:val="20"/>
          <w:szCs w:val="20"/>
        </w:rPr>
        <w:t>.</w:t>
      </w:r>
    </w:p>
    <w:p w14:paraId="7CF0AEBA" w14:textId="3FF225EC" w:rsidR="008C13B5" w:rsidRDefault="006752E1" w:rsidP="008C13B5">
      <w:pPr>
        <w:jc w:val="left"/>
        <w:rPr>
          <w:lang w:eastAsia="fr-FR"/>
        </w:rPr>
      </w:pPr>
      <w:r>
        <w:t>Pour les utilisateurs cibles, i</w:t>
      </w:r>
      <w:r w:rsidR="00E1218B">
        <w:t>l s’agit alors de définir typiquement les règles suivantes de façon à ce q</w:t>
      </w:r>
      <w:r w:rsidR="00D50EE8">
        <w:t>u</w:t>
      </w:r>
      <w:r w:rsidR="00E1218B">
        <w:t>e</w:t>
      </w:r>
      <w:r w:rsidR="00D50EE8">
        <w:t xml:space="preserve"> </w:t>
      </w:r>
      <w:r w:rsidR="00D50EE8">
        <w:rPr>
          <w:lang w:eastAsia="fr-FR"/>
        </w:rPr>
        <w:t>l’attribut altSecurityIdentities des objets utilisateur dans AD en local soit remonté</w:t>
      </w:r>
      <w:r w:rsidR="008C13B5">
        <w:rPr>
          <w:lang w:eastAsia="fr-FR"/>
        </w:rPr>
        <w:t xml:space="preserve"> au niveau</w:t>
      </w:r>
      <w:r w:rsidR="008C13B5" w:rsidRPr="000F041D">
        <w:rPr>
          <w:lang w:eastAsia="fr-FR"/>
        </w:rPr>
        <w:t xml:space="preserve"> Microsoft Entra ID </w:t>
      </w:r>
      <w:r w:rsidR="008C13B5">
        <w:rPr>
          <w:lang w:eastAsia="fr-FR"/>
        </w:rPr>
        <w:t>dans l’</w:t>
      </w:r>
      <w:r w:rsidR="008C13B5" w:rsidRPr="000F041D">
        <w:rPr>
          <w:lang w:eastAsia="fr-FR"/>
        </w:rPr>
        <w:t xml:space="preserve">attribut </w:t>
      </w:r>
      <w:r w:rsidR="008C13B5">
        <w:rPr>
          <w:rStyle w:val="cf01"/>
          <w:sz w:val="20"/>
          <w:szCs w:val="20"/>
        </w:rPr>
        <w:t>c</w:t>
      </w:r>
      <w:r w:rsidR="008C13B5" w:rsidRPr="004E6308">
        <w:rPr>
          <w:rStyle w:val="cf01"/>
          <w:sz w:val="20"/>
          <w:szCs w:val="20"/>
        </w:rPr>
        <w:t>ertificateUserI</w:t>
      </w:r>
      <w:r w:rsidR="008C13B5">
        <w:rPr>
          <w:rStyle w:val="cf01"/>
          <w:sz w:val="20"/>
          <w:szCs w:val="20"/>
        </w:rPr>
        <w:t>ds des</w:t>
      </w:r>
      <w:r w:rsidR="008C13B5" w:rsidRPr="000F041D">
        <w:rPr>
          <w:lang w:eastAsia="fr-FR"/>
        </w:rPr>
        <w:t xml:space="preserve"> objets utilisateurs </w:t>
      </w:r>
      <w:r w:rsidR="008C13B5">
        <w:rPr>
          <w:lang w:eastAsia="fr-FR"/>
        </w:rPr>
        <w:t>correspondants</w:t>
      </w:r>
      <w:r w:rsidR="008C7AFE">
        <w:rPr>
          <w:lang w:eastAsia="fr-FR"/>
        </w:rPr>
        <w:t> :</w:t>
      </w:r>
    </w:p>
    <w:p w14:paraId="0D1F0E2F" w14:textId="3CE209C6" w:rsidR="008C7AFE" w:rsidRDefault="008C7AFE" w:rsidP="00AC5B4B">
      <w:pPr>
        <w:pStyle w:val="Paragraphedeliste"/>
        <w:numPr>
          <w:ilvl w:val="0"/>
          <w:numId w:val="44"/>
        </w:numPr>
        <w:jc w:val="left"/>
        <w:rPr>
          <w:lang w:eastAsia="fr-FR"/>
        </w:rPr>
      </w:pPr>
      <w:r>
        <w:rPr>
          <w:lang w:eastAsia="fr-FR"/>
        </w:rPr>
        <w:t>Règle de synchronisation en entrée :</w:t>
      </w:r>
    </w:p>
    <w:p w14:paraId="2E75D95E" w14:textId="04708345" w:rsidR="008C7AFE" w:rsidRDefault="00554BF0" w:rsidP="00554BF0">
      <w:pPr>
        <w:jc w:val="center"/>
        <w:rPr>
          <w:lang w:eastAsia="fr-FR"/>
        </w:rPr>
      </w:pPr>
      <w:r>
        <w:rPr>
          <w:noProof/>
          <w:lang w:eastAsia="fr-FR"/>
        </w:rPr>
        <w:drawing>
          <wp:inline distT="0" distB="0" distL="0" distR="0" wp14:anchorId="288D01B6" wp14:editId="657D8A8E">
            <wp:extent cx="5109059" cy="1405456"/>
            <wp:effectExtent l="19050" t="19050" r="15875" b="23495"/>
            <wp:docPr id="1185488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50244" cy="1416786"/>
                    </a:xfrm>
                    <a:prstGeom prst="rect">
                      <a:avLst/>
                    </a:prstGeom>
                    <a:noFill/>
                    <a:ln>
                      <a:solidFill>
                        <a:schemeClr val="bg1">
                          <a:lumMod val="85000"/>
                        </a:schemeClr>
                      </a:solidFill>
                    </a:ln>
                  </pic:spPr>
                </pic:pic>
              </a:graphicData>
            </a:graphic>
          </wp:inline>
        </w:drawing>
      </w:r>
    </w:p>
    <w:p w14:paraId="361CE936" w14:textId="257C9203" w:rsidR="00554BF0" w:rsidRDefault="00554BF0" w:rsidP="00AC5B4B">
      <w:pPr>
        <w:pStyle w:val="Paragraphedeliste"/>
        <w:keepNext/>
        <w:numPr>
          <w:ilvl w:val="0"/>
          <w:numId w:val="44"/>
        </w:numPr>
        <w:ind w:left="714" w:hanging="357"/>
        <w:jc w:val="left"/>
        <w:rPr>
          <w:lang w:eastAsia="fr-FR"/>
        </w:rPr>
      </w:pPr>
      <w:r>
        <w:rPr>
          <w:lang w:eastAsia="fr-FR"/>
        </w:rPr>
        <w:lastRenderedPageBreak/>
        <w:t>Règle de synchronisation en sortie :</w:t>
      </w:r>
    </w:p>
    <w:p w14:paraId="10773112" w14:textId="7C92F899" w:rsidR="00E1218B" w:rsidRDefault="001F2FE5" w:rsidP="00AC5B4B">
      <w:pPr>
        <w:jc w:val="center"/>
        <w:rPr>
          <w:lang w:eastAsia="fr-FR"/>
        </w:rPr>
      </w:pPr>
      <w:r>
        <w:rPr>
          <w:noProof/>
          <w:lang w:eastAsia="fr-FR"/>
        </w:rPr>
        <w:drawing>
          <wp:inline distT="0" distB="0" distL="0" distR="0" wp14:anchorId="2D38F99B" wp14:editId="3595F179">
            <wp:extent cx="5303570" cy="1468771"/>
            <wp:effectExtent l="19050" t="19050" r="11430" b="17145"/>
            <wp:docPr id="17203673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63158" cy="1485273"/>
                    </a:xfrm>
                    <a:prstGeom prst="rect">
                      <a:avLst/>
                    </a:prstGeom>
                    <a:noFill/>
                    <a:ln>
                      <a:solidFill>
                        <a:schemeClr val="bg1">
                          <a:lumMod val="85000"/>
                        </a:schemeClr>
                      </a:solidFill>
                    </a:ln>
                  </pic:spPr>
                </pic:pic>
              </a:graphicData>
            </a:graphic>
          </wp:inline>
        </w:drawing>
      </w:r>
    </w:p>
    <w:p w14:paraId="4920D105" w14:textId="4E02426C" w:rsidR="004F6775" w:rsidRPr="00612DBC" w:rsidRDefault="000F61BD" w:rsidP="00612DBC">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w:t>
      </w:r>
      <w:r w:rsidRPr="00612DBC">
        <w:rPr>
          <w:rFonts w:ascii="Segoe UI Semibold" w:hAnsi="Segoe UI Semibold" w:cs="Segoe UI Semibold"/>
        </w:rPr>
        <w:t> :</w:t>
      </w:r>
      <w:r w:rsidR="00612DBC">
        <w:t xml:space="preserve"> </w:t>
      </w:r>
      <w:hyperlink r:id="rId88" w:history="1">
        <w:r w:rsidRPr="00612DBC">
          <w:rPr>
            <w:rStyle w:val="Lienhypertexte"/>
          </w:rPr>
          <w:t>Mappage à l’attribut certificateUserIds dans Microsoft Entra ID</w:t>
        </w:r>
      </w:hyperlink>
      <w:r w:rsidR="004F6775">
        <w:t>.</w:t>
      </w:r>
    </w:p>
    <w:p w14:paraId="5F467DF8" w14:textId="2D6CC004" w:rsidR="004F6775" w:rsidRDefault="004F6775" w:rsidP="009F00D1">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2C022741" w:rsidR="004F6775" w:rsidRDefault="004F6775" w:rsidP="005628BA">
      <w:pPr>
        <w:jc w:val="left"/>
      </w:pPr>
      <w:r>
        <w:t xml:space="preserve">Pour celle de Microsoft Graph et de l’objet </w:t>
      </w:r>
      <w:hyperlink r:id="rId89" w:history="1">
        <w:r w:rsidR="0068520C" w:rsidRPr="0068520C">
          <w:rPr>
            <w:rStyle w:val="Lienhypertexte"/>
            <w:rFonts w:ascii="Consolas" w:hAnsi="Consolas"/>
          </w:rPr>
          <w:t>user</w:t>
        </w:r>
      </w:hyperlink>
      <w:r>
        <w:t xml:space="preserve">, nous invitons le lectorat à se reporter à la </w:t>
      </w:r>
      <w:r w:rsidRPr="0068520C">
        <w:rPr>
          <w:rFonts w:ascii="Segoe UI Semibold" w:hAnsi="Segoe UI Semibold" w:cs="Segoe UI Semibold"/>
          <w:u w:val="single"/>
        </w:rPr>
        <w:t>documentation Microsoft</w:t>
      </w:r>
      <w:r>
        <w:t> :</w:t>
      </w:r>
    </w:p>
    <w:p w14:paraId="21A15B30" w14:textId="6B24AE1E" w:rsidR="00302B54" w:rsidRDefault="00302B54" w:rsidP="00D84030">
      <w:pPr>
        <w:pStyle w:val="Paragraphedeliste"/>
        <w:numPr>
          <w:ilvl w:val="0"/>
          <w:numId w:val="17"/>
        </w:numPr>
        <w:jc w:val="left"/>
      </w:pPr>
      <w:hyperlink r:id="rId90" w:anchor="update-certificateuserids-using-microsoft-graph-queries" w:history="1">
        <w:r w:rsidRPr="0068520C">
          <w:rPr>
            <w:rStyle w:val="Lienhypertexte"/>
          </w:rPr>
          <w:t>Mettre à jour certificateUserIds au moyen de requêtes Microsoft Graph</w:t>
        </w:r>
      </w:hyperlink>
      <w:r>
        <w:t> ;</w:t>
      </w:r>
    </w:p>
    <w:p w14:paraId="623D3661" w14:textId="6713345C" w:rsidR="000F61BD" w:rsidRPr="000F61BD" w:rsidRDefault="00302B54" w:rsidP="00D84030">
      <w:pPr>
        <w:pStyle w:val="Paragraphedeliste"/>
        <w:numPr>
          <w:ilvl w:val="0"/>
          <w:numId w:val="17"/>
        </w:numPr>
        <w:jc w:val="left"/>
      </w:pPr>
      <w:hyperlink r:id="rId91" w:anchor="update-certificateuserids-using-powershell-commands" w:history="1">
        <w:r w:rsidRPr="0068520C">
          <w:rPr>
            <w:rStyle w:val="Lienhypertexte"/>
          </w:rPr>
          <w:t>Mettre à jour certificateUserIds à l’aide des commandes PowerShell</w:t>
        </w:r>
      </w:hyperlink>
      <w:r w:rsidR="004F6775">
        <w:t>.</w:t>
      </w:r>
    </w:p>
    <w:p w14:paraId="1BE1C145" w14:textId="3EE05383" w:rsidR="00016115" w:rsidRPr="00016115" w:rsidRDefault="000F041D" w:rsidP="005628BA">
      <w:pPr>
        <w:keepNext/>
        <w:jc w:val="left"/>
        <w:rPr>
          <w:lang w:eastAsia="fr-FR"/>
        </w:rPr>
      </w:pPr>
      <w:r>
        <w:rPr>
          <w:lang w:eastAsia="fr-FR"/>
        </w:rPr>
        <w:t>Pour configurer un mappage de type 1:1</w:t>
      </w:r>
      <w:r w:rsidR="006752E1">
        <w:rPr>
          <w:lang w:eastAsia="fr-FR"/>
        </w:rPr>
        <w:t xml:space="preserve"> pour les utilisateurs cibles</w:t>
      </w:r>
      <w:r>
        <w:rPr>
          <w:lang w:eastAsia="fr-FR"/>
        </w:rPr>
        <w:t>, p</w:t>
      </w:r>
      <w:r w:rsidR="00016115">
        <w:rPr>
          <w:lang w:eastAsia="fr-FR"/>
        </w:rPr>
        <w:t>rocéder comme suit :</w:t>
      </w:r>
    </w:p>
    <w:p w14:paraId="5DADF0C2" w14:textId="77777777" w:rsidR="00D5006F" w:rsidRDefault="00D5006F" w:rsidP="00D84030">
      <w:pPr>
        <w:pStyle w:val="Paragraphedeliste"/>
        <w:numPr>
          <w:ilvl w:val="0"/>
          <w:numId w:val="8"/>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D84030">
      <w:pPr>
        <w:pStyle w:val="Paragraphedeliste"/>
        <w:numPr>
          <w:ilvl w:val="0"/>
          <w:numId w:val="8"/>
        </w:numPr>
        <w:jc w:val="left"/>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594D1525" w:rsidR="00D5006F" w:rsidRDefault="0096055C" w:rsidP="00D84030">
      <w:pPr>
        <w:pStyle w:val="Paragraphedeliste"/>
        <w:numPr>
          <w:ilvl w:val="0"/>
          <w:numId w:val="8"/>
        </w:numPr>
        <w:jc w:val="left"/>
      </w:pPr>
      <w:r>
        <w:t xml:space="preserve">Cliquer sur </w:t>
      </w:r>
      <w:r w:rsidR="00D5006F" w:rsidRPr="002D0C39">
        <w:t>un utilisateur</w:t>
      </w:r>
      <w:r w:rsidR="00D5006F">
        <w:t xml:space="preserve"> cible pour </w:t>
      </w:r>
      <w:r w:rsidR="00D70E48">
        <w:t>cette illustration</w:t>
      </w:r>
      <w:r w:rsidR="00D5006F">
        <w:t xml:space="preserve"> technique </w:t>
      </w:r>
      <w:r w:rsidR="00D70E48">
        <w:t xml:space="preserve">du </w:t>
      </w:r>
      <w:r w:rsidR="00D5006F">
        <w:t>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D84030">
      <w:pPr>
        <w:pStyle w:val="Paragraphedeliste"/>
        <w:numPr>
          <w:ilvl w:val="0"/>
          <w:numId w:val="8"/>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D84030">
      <w:pPr>
        <w:pStyle w:val="Paragraphedeliste"/>
        <w:numPr>
          <w:ilvl w:val="0"/>
          <w:numId w:val="8"/>
        </w:numPr>
        <w:ind w:left="714" w:hanging="357"/>
        <w:contextualSpacing w:val="0"/>
        <w:jc w:val="left"/>
      </w:pPr>
      <w:r>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2"/>
                    <a:srcRect t="557" r="3926"/>
                    <a:stretch/>
                  </pic:blipFill>
                  <pic:spPr>
                    <a:xfrm>
                      <a:off x="0" y="0"/>
                      <a:ext cx="3754416" cy="463168"/>
                    </a:xfrm>
                    <a:prstGeom prst="rect">
                      <a:avLst/>
                    </a:prstGeom>
                  </pic:spPr>
                </pic:pic>
              </a:graphicData>
            </a:graphic>
          </wp:inline>
        </w:drawing>
      </w:r>
    </w:p>
    <w:p w14:paraId="5AFC81B9" w14:textId="35B9A97E" w:rsidR="00190F44" w:rsidRDefault="00190F44" w:rsidP="00905330">
      <w:pPr>
        <w:ind w:left="708"/>
      </w:pPr>
      <w:r>
        <w:t xml:space="preserve">Les formats </w:t>
      </w:r>
      <w:r w:rsidRPr="00190F44">
        <w:t xml:space="preserve">pris en charge pour certificateUserIds </w:t>
      </w:r>
      <w:r>
        <w:t>sont les suivants</w:t>
      </w:r>
      <w:r w:rsidRPr="00190F44">
        <w:t>.</w:t>
      </w:r>
      <w:r w:rsidR="00E33F54">
        <w:t xml:space="preserve"> </w:t>
      </w:r>
      <w:r w:rsidR="00E33F54" w:rsidRPr="00E33F54">
        <w:rPr>
          <w:rFonts w:ascii="Segoe UI Semibold" w:hAnsi="Segoe UI Semibold" w:cs="Segoe UI Semibold"/>
        </w:rPr>
        <w:t>Conformément à ce qui est illustré précédemment, le champ SKI sera typiquement utilisé dans la configuration.</w:t>
      </w:r>
      <w:r w:rsidR="00E33F54">
        <w:t xml:space="preserve"> </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w:t>
            </w:r>
            <w:proofErr w:type="spellStart"/>
            <w:r w:rsidRPr="00240C0C">
              <w:rPr>
                <w:rFonts w:eastAsia="Times New Roman"/>
                <w:sz w:val="18"/>
                <w:szCs w:val="18"/>
                <w:lang w:eastAsia="fr-FR"/>
              </w:rPr>
              <w:t>userPrincipalName</w:t>
            </w:r>
            <w:proofErr w:type="spellEnd"/>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43DB18B0" w14:textId="62C0FBF4" w:rsidR="00190F44" w:rsidRPr="00584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hAnsi="Segoe UI Semibold" w:cs="Segoe UI Semibold"/>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lastRenderedPageBreak/>
              <w:t xml:space="preserve">Pour obtenir la valeur du numéro de série, exécuter la commande suivante et enregistrer la valeur indiquée dans l’attribut CertificateUserIds du compte d'utilisateur : </w:t>
            </w:r>
            <w:proofErr w:type="spellStart"/>
            <w:r w:rsidRPr="009F4E8F">
              <w:rPr>
                <w:sz w:val="18"/>
                <w:szCs w:val="18"/>
              </w:rPr>
              <w:t>certutil</w:t>
            </w:r>
            <w:proofErr w:type="spellEnd"/>
            <w:r w:rsidRPr="009F4E8F">
              <w:rPr>
                <w:sz w:val="18"/>
                <w:szCs w:val="18"/>
              </w:rPr>
              <w:t xml:space="preserve">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w:t>
            </w:r>
            <w:proofErr w:type="spellStart"/>
            <w:r w:rsidRPr="009F4E8F">
              <w:rPr>
                <w:sz w:val="18"/>
                <w:szCs w:val="18"/>
              </w:rPr>
              <w:t>certutil</w:t>
            </w:r>
            <w:proofErr w:type="spellEnd"/>
            <w:r w:rsidRPr="009F4E8F">
              <w:rPr>
                <w:sz w:val="18"/>
                <w:szCs w:val="18"/>
              </w:rPr>
              <w:t xml:space="preserve">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w:t>
            </w:r>
            <w:proofErr w:type="spellStart"/>
            <w:r w:rsidRPr="009F4E8F">
              <w:rPr>
                <w:sz w:val="18"/>
                <w:szCs w:val="18"/>
              </w:rPr>
              <w:t>fr,DC</w:t>
            </w:r>
            <w:proofErr w:type="spellEnd"/>
            <w:r w:rsidRPr="009F4E8F">
              <w:rPr>
                <w:sz w:val="18"/>
                <w:szCs w:val="18"/>
              </w:rPr>
              <w:t>=ANS,CN=TEST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lastRenderedPageBreak/>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9F00D1">
      <w:pPr>
        <w:pStyle w:val="Titre3"/>
      </w:pPr>
      <w:r w:rsidRPr="00871CB2">
        <w:t xml:space="preserve">Déclaration de l’attribut du certificat souhaité </w:t>
      </w:r>
      <w:r>
        <w:t xml:space="preserve">pour des </w:t>
      </w:r>
      <w:r w:rsidRPr="000F61BD">
        <w:t xml:space="preserve">utilisateurs </w:t>
      </w:r>
      <w:r>
        <w:t>synchronisés</w:t>
      </w:r>
    </w:p>
    <w:p w14:paraId="3A83148D" w14:textId="445427B6"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w:t>
      </w:r>
      <w:r w:rsidR="00CA7439">
        <w:rPr>
          <w:rStyle w:val="cf01"/>
          <w:sz w:val="20"/>
          <w:szCs w:val="20"/>
        </w:rPr>
        <w:t xml:space="preserve">cibles </w:t>
      </w:r>
      <w:r w:rsidR="00011754" w:rsidRPr="004E6308">
        <w:rPr>
          <w:rStyle w:val="cf01"/>
          <w:sz w:val="20"/>
          <w:szCs w:val="20"/>
        </w:rPr>
        <w:t xml:space="preserve">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t>Pour éviter les erreurs de synchronisation</w:t>
      </w:r>
      <w:r w:rsidR="00011754">
        <w:rPr>
          <w:lang w:eastAsia="fr-FR"/>
        </w:rPr>
        <w:t> :</w:t>
      </w:r>
      <w:r>
        <w:rPr>
          <w:lang w:eastAsia="fr-FR"/>
        </w:rPr>
        <w:t xml:space="preserve"> </w:t>
      </w:r>
    </w:p>
    <w:p w14:paraId="344BFDF8" w14:textId="6AF91479" w:rsidR="004F6775" w:rsidRDefault="00011754" w:rsidP="00D84030">
      <w:pPr>
        <w:pStyle w:val="Paragraphedeliste"/>
        <w:numPr>
          <w:ilvl w:val="0"/>
          <w:numId w:val="30"/>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D84030">
      <w:pPr>
        <w:pStyle w:val="Paragraphedeliste"/>
        <w:numPr>
          <w:ilvl w:val="0"/>
          <w:numId w:val="30"/>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D84030">
      <w:pPr>
        <w:pStyle w:val="Paragraphedeliste"/>
        <w:numPr>
          <w:ilvl w:val="1"/>
          <w:numId w:val="30"/>
        </w:numPr>
        <w:jc w:val="left"/>
        <w:rPr>
          <w:lang w:eastAsia="fr-FR"/>
        </w:rPr>
      </w:pPr>
      <w:r>
        <w:rPr>
          <w:lang w:eastAsia="fr-FR"/>
        </w:rPr>
        <w:t>5 valeurs ou moins dans leurs attributs altSecurityIdentities</w:t>
      </w:r>
      <w:r w:rsidR="00011754">
        <w:rPr>
          <w:lang w:eastAsia="fr-FR"/>
        </w:rPr>
        <w:t>.</w:t>
      </w:r>
    </w:p>
    <w:p w14:paraId="4E4E2FF9" w14:textId="3B671A2A" w:rsidR="004F6775" w:rsidRDefault="004F6775" w:rsidP="00D84030">
      <w:pPr>
        <w:pStyle w:val="Paragraphedeliste"/>
        <w:numPr>
          <w:ilvl w:val="1"/>
          <w:numId w:val="30"/>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D84030">
      <w:pPr>
        <w:pStyle w:val="Paragraphedeliste"/>
        <w:numPr>
          <w:ilvl w:val="1"/>
          <w:numId w:val="30"/>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w:t>
      </w:r>
      <w:r w:rsidRPr="0068520C">
        <w:rPr>
          <w:rFonts w:ascii="Segoe UI Semibold" w:hAnsi="Segoe UI Semibold" w:cs="Segoe UI Semibold"/>
        </w:rPr>
        <w:t> :</w:t>
      </w:r>
    </w:p>
    <w:p w14:paraId="03048E22" w14:textId="69991B58" w:rsidR="00D050B8" w:rsidRDefault="00D050B8" w:rsidP="00D84030">
      <w:pPr>
        <w:pStyle w:val="Paragraphedeliste"/>
        <w:numPr>
          <w:ilvl w:val="0"/>
          <w:numId w:val="17"/>
        </w:numPr>
        <w:jc w:val="left"/>
      </w:pPr>
      <w:hyperlink r:id="rId93" w:history="1">
        <w:r w:rsidRPr="0068520C">
          <w:rPr>
            <w:rStyle w:val="Lienhypertexte"/>
          </w:rPr>
          <w:t>Mappage à l’attribut certificateUserIds dans Microsoft Entra ID</w:t>
        </w:r>
      </w:hyperlink>
      <w:r>
        <w:t> </w:t>
      </w:r>
      <w:r w:rsidR="00AB60E4">
        <w:t>;</w:t>
      </w:r>
    </w:p>
    <w:p w14:paraId="01C53825" w14:textId="66962D06" w:rsidR="00485822" w:rsidRDefault="00AB60E4" w:rsidP="00D84030">
      <w:pPr>
        <w:pStyle w:val="Paragraphedeliste"/>
        <w:numPr>
          <w:ilvl w:val="0"/>
          <w:numId w:val="17"/>
        </w:numPr>
        <w:jc w:val="left"/>
      </w:pPr>
      <w:hyperlink r:id="rId94" w:anchor="synchronize-x509pnprincipalnamevalue" w:history="1">
        <w:r w:rsidRPr="0068520C">
          <w:rPr>
            <w:rStyle w:val="Lienhypertexte"/>
          </w:rPr>
          <w:t>Synchroniser X509 :&lt;PN&gt;</w:t>
        </w:r>
        <w:proofErr w:type="spellStart"/>
        <w:r w:rsidRPr="0068520C">
          <w:rPr>
            <w:rStyle w:val="Lienhypertexte"/>
          </w:rPr>
          <w:t>PrincipalNameValue</w:t>
        </w:r>
        <w:proofErr w:type="spellEnd"/>
      </w:hyperlink>
      <w:r w:rsidR="0068520C">
        <w:t> </w:t>
      </w:r>
      <w:bookmarkStart w:id="42" w:name="_Hlk155878590"/>
      <w:r w:rsidR="0068520C">
        <w:t>;</w:t>
      </w:r>
    </w:p>
    <w:p w14:paraId="6032E97D" w14:textId="5E2C0C79" w:rsidR="00485822" w:rsidRDefault="00D0370A" w:rsidP="008C33D4">
      <w:pPr>
        <w:pStyle w:val="Paragraphedeliste"/>
        <w:numPr>
          <w:ilvl w:val="0"/>
          <w:numId w:val="17"/>
        </w:numPr>
        <w:jc w:val="left"/>
      </w:pPr>
      <w:hyperlink r:id="rId95" w:anchor="synchronize-altsecurityidentities-attribute-from-active-directory-to-microsoft-entra-id-certificateuserids" w:history="1">
        <w:r w:rsidRPr="0068520C">
          <w:rPr>
            <w:rStyle w:val="Lienhypertexte"/>
          </w:rPr>
          <w:t>Synchroniser l'attribut altSecurityIdentities d'Active Directory avec le certificateUserIds de Microsoft Entra ID</w:t>
        </w:r>
      </w:hyperlink>
      <w:r>
        <w:t>.</w:t>
      </w:r>
    </w:p>
    <w:p w14:paraId="5E3AC5B3" w14:textId="414A6A8E" w:rsidR="009E765B" w:rsidRPr="009F00D1" w:rsidRDefault="00AF2A5C" w:rsidP="009F00D1">
      <w:pPr>
        <w:pStyle w:val="Titre3"/>
      </w:pPr>
      <w:r w:rsidRPr="009F00D1">
        <w:t>Déploiement</w:t>
      </w:r>
      <w:r w:rsidR="009E765B" w:rsidRPr="009F00D1">
        <w:t xml:space="preserve"> par étapes</w:t>
      </w:r>
      <w:r w:rsidRPr="009F00D1">
        <w:t xml:space="preserve"> pour l</w:t>
      </w:r>
      <w:r w:rsidR="00D70E48">
        <w:t>’illustration</w:t>
      </w:r>
      <w:r w:rsidRPr="009F00D1">
        <w:t xml:space="preserve"> technique</w:t>
      </w:r>
    </w:p>
    <w:p w14:paraId="75CB1364" w14:textId="4D3585E4" w:rsidR="00AF2A5C" w:rsidRDefault="00AF2A5C" w:rsidP="0037777F">
      <w:pPr>
        <w:jc w:val="left"/>
        <w:rPr>
          <w:lang w:eastAsia="fr-FR"/>
        </w:rPr>
      </w:pPr>
      <w:r>
        <w:rPr>
          <w:lang w:eastAsia="fr-FR"/>
        </w:rPr>
        <w:t xml:space="preserve">Dans le cadre </w:t>
      </w:r>
      <w:r w:rsidR="00D70E48">
        <w:rPr>
          <w:lang w:eastAsia="fr-FR"/>
        </w:rPr>
        <w:t>de cette illustration</w:t>
      </w:r>
      <w:r>
        <w:rPr>
          <w:lang w:eastAsia="fr-FR"/>
        </w:rPr>
        <w:t xml:space="preserve"> technique, l</w:t>
      </w:r>
      <w:r w:rsidRPr="00AF2A5C">
        <w:rPr>
          <w:lang w:eastAsia="fr-FR"/>
        </w:rPr>
        <w:t xml:space="preserve">e déploiement par étapes </w:t>
      </w:r>
      <w:r w:rsidR="00DB5BEA">
        <w:rPr>
          <w:lang w:eastAsia="fr-FR"/>
        </w:rPr>
        <w:t>(</w:t>
      </w:r>
      <w:r w:rsidR="00DB5BEA" w:rsidRPr="00DB5BEA">
        <w:rPr>
          <w:lang w:val="en-US" w:eastAsia="fr-FR"/>
        </w:rPr>
        <w:t>staged rollout features</w:t>
      </w:r>
      <w:r w:rsidR="00DB5BEA">
        <w:rPr>
          <w:lang w:eastAsia="fr-FR"/>
        </w:rPr>
        <w:t xml:space="preserve">) </w:t>
      </w:r>
      <w:r w:rsidRPr="00AF2A5C">
        <w:rPr>
          <w:lang w:eastAsia="fr-FR"/>
        </w:rPr>
        <w:t xml:space="preserve">permet </w:t>
      </w:r>
      <w:r>
        <w:rPr>
          <w:lang w:eastAsia="fr-FR"/>
        </w:rPr>
        <w:t xml:space="preserve">à l’ES </w:t>
      </w:r>
      <w:r w:rsidRPr="00AF2A5C">
        <w:rPr>
          <w:lang w:eastAsia="fr-FR"/>
        </w:rPr>
        <w:t xml:space="preserve">de tester des </w:t>
      </w:r>
      <w:r>
        <w:rPr>
          <w:lang w:eastAsia="fr-FR"/>
        </w:rPr>
        <w:t>(</w:t>
      </w:r>
      <w:r w:rsidRPr="00AF2A5C">
        <w:rPr>
          <w:lang w:eastAsia="fr-FR"/>
        </w:rPr>
        <w:t>groupes d’</w:t>
      </w:r>
      <w:r>
        <w:rPr>
          <w:lang w:eastAsia="fr-FR"/>
        </w:rPr>
        <w:t>)</w:t>
      </w:r>
      <w:r w:rsidRPr="00AF2A5C">
        <w:rPr>
          <w:lang w:eastAsia="fr-FR"/>
        </w:rPr>
        <w:t xml:space="preserve">utilisateurs de manière sélective avec des fonctionnalités d’authentification cloud comme l’authentification multifacteur </w:t>
      </w:r>
      <w:r w:rsidR="00944E1F">
        <w:rPr>
          <w:lang w:eastAsia="fr-FR"/>
        </w:rPr>
        <w:t>sur la base d</w:t>
      </w:r>
      <w:r w:rsidR="009F00D1">
        <w:rPr>
          <w:lang w:eastAsia="fr-FR"/>
        </w:rPr>
        <w:t>u</w:t>
      </w:r>
      <w:r w:rsidR="00944E1F">
        <w:rPr>
          <w:lang w:eastAsia="fr-FR"/>
        </w:rPr>
        <w:t xml:space="preserve"> certificat</w:t>
      </w:r>
      <w:r w:rsidR="009F00D1">
        <w:rPr>
          <w:lang w:eastAsia="fr-FR"/>
        </w:rPr>
        <w:t xml:space="preserve"> </w:t>
      </w:r>
      <w:r w:rsidR="009F00D1">
        <w:t>de la carte CPx physique</w:t>
      </w:r>
      <w:r w:rsidRPr="00AF2A5C">
        <w:rPr>
          <w:lang w:eastAsia="fr-FR"/>
        </w:rPr>
        <w:t xml:space="preserve">, l’accès conditionnel, </w:t>
      </w:r>
      <w:r w:rsidR="00944E1F">
        <w:rPr>
          <w:lang w:eastAsia="fr-FR"/>
        </w:rPr>
        <w:t>etc</w:t>
      </w:r>
      <w:r w:rsidRPr="00AF2A5C">
        <w:rPr>
          <w:lang w:eastAsia="fr-FR"/>
        </w:rPr>
        <w:t>.</w:t>
      </w:r>
      <w:r w:rsidR="00DB5BEA">
        <w:rPr>
          <w:lang w:eastAsia="fr-FR"/>
        </w:rPr>
        <w:t xml:space="preserve"> </w:t>
      </w:r>
    </w:p>
    <w:p w14:paraId="2DE468E0" w14:textId="5AE758B2" w:rsidR="007D4CF9" w:rsidRDefault="007D4CF9" w:rsidP="0068520C">
      <w:pPr>
        <w:keepNext/>
        <w:jc w:val="left"/>
        <w:rPr>
          <w:lang w:eastAsia="fr-FR"/>
        </w:rPr>
      </w:pPr>
      <w:r>
        <w:rPr>
          <w:lang w:eastAsia="fr-FR"/>
        </w:rPr>
        <w:lastRenderedPageBreak/>
        <w:t>Pour les utilisateurs cibles</w:t>
      </w:r>
      <w:r w:rsidR="00E62492">
        <w:rPr>
          <w:lang w:eastAsia="fr-FR"/>
        </w:rPr>
        <w:t xml:space="preserve"> hybrides</w:t>
      </w:r>
      <w:r>
        <w:rPr>
          <w:lang w:eastAsia="fr-FR"/>
        </w:rPr>
        <w:t xml:space="preserve">, </w:t>
      </w:r>
      <w:r w:rsidR="00E62492">
        <w:rPr>
          <w:lang w:eastAsia="fr-FR"/>
        </w:rPr>
        <w:t xml:space="preserve">et </w:t>
      </w:r>
      <w:r>
        <w:rPr>
          <w:lang w:eastAsia="fr-FR"/>
        </w:rPr>
        <w:t>de façon préférentielle sur la base de groupe</w:t>
      </w:r>
      <w:r w:rsidR="0053487E">
        <w:rPr>
          <w:lang w:eastAsia="fr-FR"/>
        </w:rPr>
        <w:t xml:space="preserve">(s) d’utilisateurs, </w:t>
      </w:r>
      <w:r w:rsidR="00F21A7B">
        <w:rPr>
          <w:lang w:eastAsia="fr-FR"/>
        </w:rPr>
        <w:t xml:space="preserve">au-delà de l’authentification </w:t>
      </w:r>
      <w:r w:rsidR="00E94D00">
        <w:rPr>
          <w:lang w:eastAsia="fr-FR"/>
        </w:rPr>
        <w:t>basée</w:t>
      </w:r>
      <w:r w:rsidR="001768DC">
        <w:rPr>
          <w:lang w:eastAsia="fr-FR"/>
        </w:rPr>
        <w:t xml:space="preserve"> sur un</w:t>
      </w:r>
      <w:r w:rsidR="00F21A7B">
        <w:rPr>
          <w:lang w:eastAsia="fr-FR"/>
        </w:rPr>
        <w:t xml:space="preserve"> certificat, </w:t>
      </w:r>
      <w:r w:rsidR="0053487E">
        <w:rPr>
          <w:lang w:eastAsia="fr-FR"/>
        </w:rPr>
        <w:t>il s’agi</w:t>
      </w:r>
      <w:r w:rsidR="00F21A7B">
        <w:rPr>
          <w:lang w:eastAsia="fr-FR"/>
        </w:rPr>
        <w:t>ra</w:t>
      </w:r>
      <w:r w:rsidR="0053487E">
        <w:rPr>
          <w:lang w:eastAsia="fr-FR"/>
        </w:rPr>
        <w:t xml:space="preserve"> </w:t>
      </w:r>
      <w:r w:rsidR="00F21A7B">
        <w:rPr>
          <w:lang w:eastAsia="fr-FR"/>
        </w:rPr>
        <w:t xml:space="preserve">également </w:t>
      </w:r>
      <w:r w:rsidR="0053487E">
        <w:rPr>
          <w:lang w:eastAsia="fr-FR"/>
        </w:rPr>
        <w:t>d’activer</w:t>
      </w:r>
      <w:r w:rsidR="00F21A7B">
        <w:rPr>
          <w:lang w:eastAsia="fr-FR"/>
        </w:rPr>
        <w:t xml:space="preserve"> typiquement</w:t>
      </w:r>
      <w:r w:rsidR="002B1160">
        <w:rPr>
          <w:lang w:eastAsia="fr-FR"/>
        </w:rPr>
        <w:t> :</w:t>
      </w:r>
    </w:p>
    <w:p w14:paraId="499AC3CC" w14:textId="1AD6E368" w:rsidR="002B1160" w:rsidRDefault="002B1160" w:rsidP="0037777F">
      <w:pPr>
        <w:pStyle w:val="Paragraphedeliste"/>
        <w:numPr>
          <w:ilvl w:val="0"/>
          <w:numId w:val="46"/>
        </w:numPr>
        <w:jc w:val="left"/>
        <w:rPr>
          <w:lang w:eastAsia="fr-FR"/>
        </w:rPr>
      </w:pPr>
      <w:r>
        <w:rPr>
          <w:lang w:eastAsia="fr-FR"/>
        </w:rPr>
        <w:t xml:space="preserve">La synchronisation </w:t>
      </w:r>
      <w:r w:rsidR="005703DE">
        <w:rPr>
          <w:lang w:eastAsia="fr-FR"/>
        </w:rPr>
        <w:t xml:space="preserve">du </w:t>
      </w:r>
      <w:r w:rsidR="005703DE" w:rsidRPr="005703DE">
        <w:t>hachage</w:t>
      </w:r>
      <w:r>
        <w:rPr>
          <w:lang w:eastAsia="fr-FR"/>
        </w:rPr>
        <w:t xml:space="preserve"> de mot de passe (</w:t>
      </w:r>
      <w:r w:rsidRPr="00A23C7F">
        <w:rPr>
          <w:lang w:val="en-US" w:eastAsia="fr-FR"/>
        </w:rPr>
        <w:t>Password Hash Sync</w:t>
      </w:r>
      <w:r>
        <w:rPr>
          <w:lang w:eastAsia="fr-FR"/>
        </w:rPr>
        <w:t xml:space="preserve"> ou PHS)</w:t>
      </w:r>
      <w:r w:rsidR="000B2CB8">
        <w:rPr>
          <w:lang w:eastAsia="fr-FR"/>
        </w:rPr>
        <w:t xml:space="preserve"> – ceci s’effectue au niveau des fonctionnalités facultatives d</w:t>
      </w:r>
      <w:r w:rsidR="0093199C">
        <w:rPr>
          <w:lang w:eastAsia="fr-FR"/>
        </w:rPr>
        <w:t>e Microsoft Entra Connect -</w:t>
      </w:r>
      <w:r>
        <w:rPr>
          <w:lang w:eastAsia="fr-FR"/>
        </w:rPr>
        <w:t>,</w:t>
      </w:r>
    </w:p>
    <w:p w14:paraId="140D97C0" w14:textId="0343AECD" w:rsidR="00E62492" w:rsidRDefault="002B1160" w:rsidP="0037777F">
      <w:pPr>
        <w:pStyle w:val="Paragraphedeliste"/>
        <w:numPr>
          <w:ilvl w:val="0"/>
          <w:numId w:val="46"/>
        </w:numPr>
        <w:jc w:val="left"/>
        <w:rPr>
          <w:lang w:eastAsia="fr-FR"/>
        </w:rPr>
      </w:pPr>
      <w:r>
        <w:rPr>
          <w:lang w:eastAsia="fr-FR"/>
        </w:rPr>
        <w:t xml:space="preserve">L’authentification </w:t>
      </w:r>
      <w:r w:rsidR="00377C9D">
        <w:rPr>
          <w:lang w:eastAsia="fr-FR"/>
        </w:rPr>
        <w:t>unique fluide</w:t>
      </w:r>
      <w:r w:rsidR="00082BFB">
        <w:rPr>
          <w:lang w:eastAsia="fr-FR"/>
        </w:rPr>
        <w:t xml:space="preserve"> (</w:t>
      </w:r>
      <w:r w:rsidR="00082BFB" w:rsidRPr="00A23C7F">
        <w:rPr>
          <w:lang w:val="en-US" w:eastAsia="fr-FR"/>
        </w:rPr>
        <w:t>Seamless Sign-On</w:t>
      </w:r>
      <w:r w:rsidR="00082BFB">
        <w:rPr>
          <w:lang w:eastAsia="fr-FR"/>
        </w:rPr>
        <w:t>) pour fluidifier l’authentification.</w:t>
      </w:r>
    </w:p>
    <w:p w14:paraId="65916659" w14:textId="4DE123C7" w:rsidR="002B1160" w:rsidRDefault="00E62492" w:rsidP="0037777F">
      <w:pPr>
        <w:pStyle w:val="Paragraphedeliste"/>
        <w:numPr>
          <w:ilvl w:val="0"/>
          <w:numId w:val="46"/>
        </w:numPr>
        <w:jc w:val="left"/>
        <w:rPr>
          <w:lang w:eastAsia="fr-FR"/>
        </w:rPr>
      </w:pPr>
      <w:r>
        <w:rPr>
          <w:lang w:eastAsia="fr-FR"/>
        </w:rPr>
        <w:t>L</w:t>
      </w:r>
      <w:r w:rsidR="00767CF2">
        <w:rPr>
          <w:lang w:eastAsia="fr-FR"/>
        </w:rPr>
        <w:t>a ré</w:t>
      </w:r>
      <w:r>
        <w:rPr>
          <w:lang w:eastAsia="fr-FR"/>
        </w:rPr>
        <w:t>écriture</w:t>
      </w:r>
      <w:r w:rsidR="002B1160">
        <w:rPr>
          <w:lang w:eastAsia="fr-FR"/>
        </w:rPr>
        <w:t xml:space="preserve"> </w:t>
      </w:r>
      <w:r>
        <w:rPr>
          <w:lang w:eastAsia="fr-FR"/>
        </w:rPr>
        <w:t>de mot de passe (</w:t>
      </w:r>
      <w:r w:rsidRPr="00A23C7F">
        <w:rPr>
          <w:lang w:val="en-US" w:eastAsia="fr-FR"/>
        </w:rPr>
        <w:t>Password</w:t>
      </w:r>
      <w:r w:rsidR="007E75BE" w:rsidRPr="00A23C7F">
        <w:rPr>
          <w:lang w:val="en-US" w:eastAsia="fr-FR"/>
        </w:rPr>
        <w:t xml:space="preserve"> Write Back</w:t>
      </w:r>
      <w:r w:rsidR="007E75BE">
        <w:rPr>
          <w:lang w:eastAsia="fr-FR"/>
        </w:rPr>
        <w:t>) afin que si un utilisateur change son mot de passe dans le locataire Entra ID de l’ES</w:t>
      </w:r>
      <w:r w:rsidR="00A23C7F">
        <w:rPr>
          <w:lang w:eastAsia="fr-FR"/>
        </w:rPr>
        <w:t xml:space="preserve">, cette modification soit répercutée dans Active Directory en local.   </w:t>
      </w:r>
    </w:p>
    <w:p w14:paraId="2419E3BF" w14:textId="4142C195" w:rsidR="0053487E" w:rsidRDefault="00E20181" w:rsidP="0037777F">
      <w:pPr>
        <w:jc w:val="left"/>
        <w:rPr>
          <w:lang w:eastAsia="fr-FR"/>
        </w:rPr>
      </w:pPr>
      <w:r>
        <w:rPr>
          <w:lang w:eastAsia="fr-FR"/>
        </w:rPr>
        <w:t>Pour cela, procéder comme suit :</w:t>
      </w:r>
    </w:p>
    <w:p w14:paraId="3AC37FF0" w14:textId="6ECB3B6A" w:rsidR="002034D3" w:rsidRDefault="00317875" w:rsidP="001768DC">
      <w:pPr>
        <w:pStyle w:val="Paragraphedeliste"/>
        <w:numPr>
          <w:ilvl w:val="0"/>
          <w:numId w:val="47"/>
        </w:numPr>
        <w:rPr>
          <w:lang w:eastAsia="fr-FR"/>
        </w:rPr>
      </w:pPr>
      <w:r>
        <w:rPr>
          <w:lang w:eastAsia="fr-FR"/>
        </w:rPr>
        <w:t>Se connecter au</w:t>
      </w:r>
      <w:r>
        <w:t xml:space="preserve"> </w:t>
      </w:r>
      <w:r w:rsidRPr="001768DC">
        <w:rPr>
          <w:rFonts w:ascii="Segoe UI Semibold" w:hAnsi="Segoe UI Semibold" w:cs="Segoe UI Semibold"/>
        </w:rPr>
        <w:t>Centre d’administration Microsoft Entra</w:t>
      </w:r>
      <w:r w:rsidR="002034D3">
        <w:rPr>
          <w:lang w:eastAsia="fr-FR"/>
        </w:rPr>
        <w:t xml:space="preserve"> </w:t>
      </w:r>
      <w:r w:rsidR="001768DC">
        <w:rPr>
          <w:lang w:eastAsia="fr-FR"/>
        </w:rPr>
        <w:t>a</w:t>
      </w:r>
      <w:r w:rsidR="002034D3">
        <w:rPr>
          <w:lang w:eastAsia="fr-FR"/>
        </w:rPr>
        <w:t>u moins en tant qu'</w:t>
      </w:r>
      <w:hyperlink r:id="rId96" w:anchor="hybrid-identity-administrator" w:history="1">
        <w:r w:rsidR="002034D3" w:rsidRPr="002034D3">
          <w:rPr>
            <w:rStyle w:val="Lienhypertexte"/>
            <w:lang w:eastAsia="fr-FR"/>
          </w:rPr>
          <w:t>administrateur d’identité hybride</w:t>
        </w:r>
      </w:hyperlink>
      <w:r w:rsidR="002034D3">
        <w:rPr>
          <w:lang w:eastAsia="fr-FR"/>
        </w:rPr>
        <w:t>.</w:t>
      </w:r>
    </w:p>
    <w:p w14:paraId="70F2662A" w14:textId="3D958D1B" w:rsidR="002034D3" w:rsidRDefault="002034D3" w:rsidP="001768DC">
      <w:pPr>
        <w:pStyle w:val="Paragraphedeliste"/>
        <w:numPr>
          <w:ilvl w:val="0"/>
          <w:numId w:val="47"/>
        </w:numPr>
        <w:rPr>
          <w:lang w:eastAsia="fr-FR"/>
        </w:rPr>
      </w:pPr>
      <w:r>
        <w:rPr>
          <w:lang w:eastAsia="fr-FR"/>
        </w:rPr>
        <w:t xml:space="preserve">Accéder à </w:t>
      </w:r>
      <w:r w:rsidRPr="001768DC">
        <w:rPr>
          <w:rFonts w:ascii="Segoe UI Semibold" w:hAnsi="Segoe UI Semibold" w:cs="Segoe UI Semibold"/>
          <w:lang w:eastAsia="fr-FR"/>
        </w:rPr>
        <w:t>Identité</w:t>
      </w:r>
      <w:r>
        <w:rPr>
          <w:lang w:eastAsia="fr-FR"/>
        </w:rPr>
        <w:t xml:space="preserve"> &gt; </w:t>
      </w:r>
      <w:r w:rsidRPr="001768DC">
        <w:rPr>
          <w:rFonts w:ascii="Segoe UI Semibold" w:hAnsi="Segoe UI Semibold" w:cs="Segoe UI Semibold"/>
          <w:lang w:eastAsia="fr-FR"/>
        </w:rPr>
        <w:t>Gestion hybride</w:t>
      </w:r>
      <w:r>
        <w:rPr>
          <w:lang w:eastAsia="fr-FR"/>
        </w:rPr>
        <w:t xml:space="preserve"> &gt; </w:t>
      </w:r>
      <w:r w:rsidRPr="001768DC">
        <w:rPr>
          <w:rFonts w:ascii="Segoe UI Semibold" w:hAnsi="Segoe UI Semibold" w:cs="Segoe UI Semibold"/>
          <w:lang w:eastAsia="fr-FR"/>
        </w:rPr>
        <w:t>Microsoft Entra Connect</w:t>
      </w:r>
      <w:r>
        <w:rPr>
          <w:lang w:eastAsia="fr-FR"/>
        </w:rPr>
        <w:t xml:space="preserve"> &gt; </w:t>
      </w:r>
      <w:r w:rsidR="00464804" w:rsidRPr="00C708C0">
        <w:rPr>
          <w:rFonts w:ascii="Segoe UI Semibold" w:hAnsi="Segoe UI Semibold" w:cs="Segoe UI Semibold"/>
          <w:lang w:eastAsia="fr-FR"/>
        </w:rPr>
        <w:t>Connect</w:t>
      </w:r>
      <w:r w:rsidR="00464804">
        <w:rPr>
          <w:lang w:eastAsia="fr-FR"/>
        </w:rPr>
        <w:t xml:space="preserve"> </w:t>
      </w:r>
      <w:r w:rsidRPr="001768DC">
        <w:rPr>
          <w:rFonts w:ascii="Segoe UI Semibold" w:hAnsi="Segoe UI Semibold" w:cs="Segoe UI Semibold"/>
          <w:lang w:eastAsia="fr-FR"/>
        </w:rPr>
        <w:t>Syn</w:t>
      </w:r>
      <w:r w:rsidR="00464804">
        <w:rPr>
          <w:rFonts w:ascii="Segoe UI Semibold" w:hAnsi="Segoe UI Semibold" w:cs="Segoe UI Semibold"/>
          <w:lang w:eastAsia="fr-FR"/>
        </w:rPr>
        <w:t>c</w:t>
      </w:r>
      <w:r>
        <w:rPr>
          <w:lang w:eastAsia="fr-FR"/>
        </w:rPr>
        <w:t>.</w:t>
      </w:r>
    </w:p>
    <w:p w14:paraId="0B085F72" w14:textId="79642D13" w:rsidR="002034D3" w:rsidRDefault="002034D3" w:rsidP="002034D3">
      <w:pPr>
        <w:pStyle w:val="Paragraphedeliste"/>
        <w:numPr>
          <w:ilvl w:val="0"/>
          <w:numId w:val="47"/>
        </w:numPr>
        <w:rPr>
          <w:lang w:eastAsia="fr-FR"/>
        </w:rPr>
      </w:pPr>
      <w:r>
        <w:rPr>
          <w:lang w:eastAsia="fr-FR"/>
        </w:rPr>
        <w:t xml:space="preserve">Dans </w:t>
      </w:r>
      <w:r w:rsidRPr="001768DC">
        <w:rPr>
          <w:rFonts w:ascii="Segoe UI Semibold" w:hAnsi="Segoe UI Semibold" w:cs="Segoe UI Semibold"/>
          <w:lang w:eastAsia="fr-FR"/>
        </w:rPr>
        <w:t>Microsoft Entra Connect</w:t>
      </w:r>
      <w:r>
        <w:rPr>
          <w:lang w:eastAsia="fr-FR"/>
        </w:rPr>
        <w:t xml:space="preserve">, sous </w:t>
      </w:r>
      <w:r w:rsidRPr="001768DC">
        <w:rPr>
          <w:rFonts w:ascii="Segoe UI Semibold" w:hAnsi="Segoe UI Semibold" w:cs="Segoe UI Semibold"/>
          <w:lang w:eastAsia="fr-FR"/>
        </w:rPr>
        <w:t>Déploiement par étapes de l’authentification cloud</w:t>
      </w:r>
      <w:r>
        <w:rPr>
          <w:lang w:eastAsia="fr-FR"/>
        </w:rPr>
        <w:t xml:space="preserve">, sélectionner </w:t>
      </w:r>
      <w:r w:rsidRPr="001768DC">
        <w:rPr>
          <w:rFonts w:ascii="Segoe UI Semibold" w:hAnsi="Segoe UI Semibold" w:cs="Segoe UI Semibold"/>
          <w:lang w:eastAsia="fr-FR"/>
        </w:rPr>
        <w:t>Activer le déploiement par étapes</w:t>
      </w:r>
      <w:r>
        <w:rPr>
          <w:lang w:eastAsia="fr-FR"/>
        </w:rPr>
        <w:t xml:space="preserve"> </w:t>
      </w:r>
      <w:r w:rsidRPr="00C708C0">
        <w:rPr>
          <w:rFonts w:ascii="Segoe UI Semibold" w:hAnsi="Segoe UI Semibold" w:cs="Segoe UI Semibold"/>
          <w:lang w:eastAsia="fr-FR"/>
        </w:rPr>
        <w:t>pour la connexion utilisateur managée</w:t>
      </w:r>
      <w:r>
        <w:rPr>
          <w:lang w:eastAsia="fr-FR"/>
        </w:rPr>
        <w:t>.</w:t>
      </w:r>
    </w:p>
    <w:p w14:paraId="57570E29" w14:textId="641230BF" w:rsidR="00C708C0" w:rsidRDefault="004A17AC" w:rsidP="004A17AC">
      <w:pPr>
        <w:jc w:val="center"/>
        <w:rPr>
          <w:lang w:eastAsia="fr-FR"/>
        </w:rPr>
      </w:pPr>
      <w:r w:rsidRPr="004A17AC">
        <w:rPr>
          <w:noProof/>
          <w:lang w:eastAsia="fr-FR"/>
        </w:rPr>
        <w:drawing>
          <wp:inline distT="0" distB="0" distL="0" distR="0" wp14:anchorId="28E4FC56" wp14:editId="4D5A5FF5">
            <wp:extent cx="4054644" cy="646105"/>
            <wp:effectExtent l="0" t="0" r="3175" b="1905"/>
            <wp:docPr id="4672116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22" name="Image 1" descr="Une image contenant texte, capture d’écran, Police, ligne&#10;&#10;Description générée automatiquement"/>
                    <pic:cNvPicPr/>
                  </pic:nvPicPr>
                  <pic:blipFill>
                    <a:blip r:embed="rId97"/>
                    <a:stretch>
                      <a:fillRect/>
                    </a:stretch>
                  </pic:blipFill>
                  <pic:spPr>
                    <a:xfrm>
                      <a:off x="0" y="0"/>
                      <a:ext cx="4119909" cy="656505"/>
                    </a:xfrm>
                    <a:prstGeom prst="rect">
                      <a:avLst/>
                    </a:prstGeom>
                  </pic:spPr>
                </pic:pic>
              </a:graphicData>
            </a:graphic>
          </wp:inline>
        </w:drawing>
      </w:r>
    </w:p>
    <w:p w14:paraId="75D3B9BA" w14:textId="6B560FCF" w:rsidR="00C4240D" w:rsidRDefault="002034D3" w:rsidP="001768DC">
      <w:pPr>
        <w:pStyle w:val="Paragraphedeliste"/>
        <w:numPr>
          <w:ilvl w:val="0"/>
          <w:numId w:val="47"/>
        </w:numPr>
        <w:ind w:left="714" w:hanging="357"/>
        <w:contextualSpacing w:val="0"/>
        <w:rPr>
          <w:lang w:eastAsia="fr-FR"/>
        </w:rPr>
      </w:pPr>
      <w:r>
        <w:rPr>
          <w:lang w:eastAsia="fr-FR"/>
        </w:rPr>
        <w:t>Dans</w:t>
      </w:r>
      <w:r w:rsidR="00C4240D">
        <w:rPr>
          <w:lang w:eastAsia="fr-FR"/>
        </w:rPr>
        <w:t xml:space="preserve"> </w:t>
      </w:r>
      <w:r w:rsidRPr="001768DC">
        <w:rPr>
          <w:rFonts w:ascii="Segoe UI Semibold" w:hAnsi="Segoe UI Semibold" w:cs="Segoe UI Semibold"/>
          <w:lang w:eastAsia="fr-FR"/>
        </w:rPr>
        <w:t>Activer la fonctionnalité de déploiement par étapes</w:t>
      </w:r>
      <w:r>
        <w:rPr>
          <w:lang w:eastAsia="fr-FR"/>
        </w:rPr>
        <w:t>, sélectionne</w:t>
      </w:r>
      <w:r w:rsidR="00C4240D">
        <w:rPr>
          <w:lang w:eastAsia="fr-FR"/>
        </w:rPr>
        <w:t>r</w:t>
      </w:r>
      <w:r>
        <w:rPr>
          <w:lang w:eastAsia="fr-FR"/>
        </w:rPr>
        <w:t xml:space="preserve"> les </w:t>
      </w:r>
      <w:r w:rsidR="00C72BFB">
        <w:rPr>
          <w:lang w:eastAsia="fr-FR"/>
        </w:rPr>
        <w:t>fonctionnalités</w:t>
      </w:r>
      <w:r>
        <w:rPr>
          <w:lang w:eastAsia="fr-FR"/>
        </w:rPr>
        <w:t xml:space="preserve"> à activer</w:t>
      </w:r>
      <w:r w:rsidR="00C72BFB">
        <w:rPr>
          <w:lang w:eastAsia="fr-FR"/>
        </w:rPr>
        <w:t>, typiquement</w:t>
      </w:r>
      <w:r>
        <w:rPr>
          <w:lang w:eastAsia="fr-FR"/>
        </w:rPr>
        <w:t xml:space="preserve"> : </w:t>
      </w:r>
    </w:p>
    <w:p w14:paraId="5FE9AFF9" w14:textId="77777777" w:rsidR="00C4240D" w:rsidRDefault="002034D3" w:rsidP="001768DC">
      <w:pPr>
        <w:pStyle w:val="Paragraphedeliste"/>
        <w:numPr>
          <w:ilvl w:val="1"/>
          <w:numId w:val="47"/>
        </w:numPr>
        <w:rPr>
          <w:lang w:eastAsia="fr-FR"/>
        </w:rPr>
      </w:pPr>
      <w:r w:rsidRPr="001768DC">
        <w:rPr>
          <w:rFonts w:ascii="Segoe UI Semibold" w:hAnsi="Segoe UI Semibold" w:cs="Segoe UI Semibold"/>
          <w:lang w:eastAsia="fr-FR"/>
        </w:rPr>
        <w:t>Synchronisation du hachage du mot de passe</w:t>
      </w:r>
      <w:r>
        <w:rPr>
          <w:lang w:eastAsia="fr-FR"/>
        </w:rPr>
        <w:t xml:space="preserve">, </w:t>
      </w:r>
    </w:p>
    <w:p w14:paraId="0E6EA6FC" w14:textId="4ACDAAA7" w:rsidR="00E94D00" w:rsidRDefault="002034D3" w:rsidP="001768DC">
      <w:pPr>
        <w:pStyle w:val="Paragraphedeliste"/>
        <w:numPr>
          <w:ilvl w:val="1"/>
          <w:numId w:val="47"/>
        </w:numPr>
        <w:rPr>
          <w:lang w:eastAsia="fr-FR"/>
        </w:rPr>
      </w:pPr>
      <w:r w:rsidRPr="001768DC">
        <w:rPr>
          <w:rFonts w:ascii="Segoe UI Semibold" w:hAnsi="Segoe UI Semibold" w:cs="Segoe UI Semibold"/>
          <w:lang w:eastAsia="fr-FR"/>
        </w:rPr>
        <w:t>Authentification unique fluide</w:t>
      </w:r>
      <w:r w:rsidR="001768DC">
        <w:rPr>
          <w:lang w:eastAsia="fr-FR"/>
        </w:rPr>
        <w:t>,</w:t>
      </w:r>
      <w:r>
        <w:rPr>
          <w:lang w:eastAsia="fr-FR"/>
        </w:rPr>
        <w:t xml:space="preserve"> </w:t>
      </w:r>
    </w:p>
    <w:p w14:paraId="733A4FA4" w14:textId="1E0F6908" w:rsidR="002566BB" w:rsidRDefault="002034D3" w:rsidP="002566BB">
      <w:pPr>
        <w:pStyle w:val="Paragraphedeliste"/>
        <w:numPr>
          <w:ilvl w:val="1"/>
          <w:numId w:val="47"/>
        </w:numPr>
        <w:rPr>
          <w:lang w:eastAsia="fr-FR"/>
        </w:rPr>
      </w:pPr>
      <w:r w:rsidRPr="001768DC">
        <w:rPr>
          <w:rFonts w:ascii="Segoe UI Semibold" w:hAnsi="Segoe UI Semibold" w:cs="Segoe UI Semibold"/>
          <w:lang w:eastAsia="fr-FR"/>
        </w:rPr>
        <w:t>Authentification basée sur un certificat</w:t>
      </w:r>
      <w:r>
        <w:rPr>
          <w:lang w:eastAsia="fr-FR"/>
        </w:rPr>
        <w:t xml:space="preserve">. </w:t>
      </w:r>
    </w:p>
    <w:p w14:paraId="1B51C563" w14:textId="430C56AD" w:rsidR="002034D3" w:rsidRDefault="001768DC" w:rsidP="001768DC">
      <w:pPr>
        <w:ind w:left="708"/>
        <w:rPr>
          <w:lang w:eastAsia="fr-FR"/>
        </w:rPr>
      </w:pPr>
      <w:r>
        <w:rPr>
          <w:lang w:eastAsia="fr-FR"/>
        </w:rPr>
        <w:t>F</w:t>
      </w:r>
      <w:r w:rsidR="002034D3">
        <w:rPr>
          <w:lang w:eastAsia="fr-FR"/>
        </w:rPr>
        <w:t>ai</w:t>
      </w:r>
      <w:r>
        <w:rPr>
          <w:lang w:eastAsia="fr-FR"/>
        </w:rPr>
        <w:t>re</w:t>
      </w:r>
      <w:r w:rsidR="002034D3">
        <w:rPr>
          <w:lang w:eastAsia="fr-FR"/>
        </w:rPr>
        <w:t xml:space="preserve"> glisser les contrôles </w:t>
      </w:r>
      <w:r>
        <w:rPr>
          <w:lang w:eastAsia="fr-FR"/>
        </w:rPr>
        <w:t xml:space="preserve">correspondant </w:t>
      </w:r>
      <w:r w:rsidR="002034D3">
        <w:rPr>
          <w:lang w:eastAsia="fr-FR"/>
        </w:rPr>
        <w:t xml:space="preserve">sur </w:t>
      </w:r>
      <w:r w:rsidR="002034D3" w:rsidRPr="002566BB">
        <w:rPr>
          <w:rFonts w:ascii="Segoe UI Semibold" w:hAnsi="Segoe UI Semibold" w:cs="Segoe UI Semibold"/>
          <w:lang w:eastAsia="fr-FR"/>
        </w:rPr>
        <w:t>Activé</w:t>
      </w:r>
      <w:r w:rsidR="002034D3">
        <w:rPr>
          <w:lang w:eastAsia="fr-FR"/>
        </w:rPr>
        <w:t>.</w:t>
      </w:r>
    </w:p>
    <w:p w14:paraId="5490B63E" w14:textId="270B705B" w:rsidR="002566BB" w:rsidRDefault="002566BB" w:rsidP="002566BB">
      <w:pPr>
        <w:jc w:val="center"/>
        <w:rPr>
          <w:lang w:eastAsia="fr-FR"/>
        </w:rPr>
      </w:pPr>
      <w:r w:rsidRPr="002566BB">
        <w:rPr>
          <w:noProof/>
          <w:lang w:eastAsia="fr-FR"/>
        </w:rPr>
        <w:drawing>
          <wp:inline distT="0" distB="0" distL="0" distR="0" wp14:anchorId="7CE22267" wp14:editId="27358E1E">
            <wp:extent cx="3442946" cy="2705171"/>
            <wp:effectExtent l="0" t="0" r="5715" b="0"/>
            <wp:docPr id="202962392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28" name="Image 1" descr="Une image contenant texte, capture d’écran, Police, Page web&#10;&#10;Description générée automatiquement"/>
                    <pic:cNvPicPr/>
                  </pic:nvPicPr>
                  <pic:blipFill>
                    <a:blip r:embed="rId98"/>
                    <a:stretch>
                      <a:fillRect/>
                    </a:stretch>
                  </pic:blipFill>
                  <pic:spPr>
                    <a:xfrm>
                      <a:off x="0" y="0"/>
                      <a:ext cx="3458400" cy="2717313"/>
                    </a:xfrm>
                    <a:prstGeom prst="rect">
                      <a:avLst/>
                    </a:prstGeom>
                  </pic:spPr>
                </pic:pic>
              </a:graphicData>
            </a:graphic>
          </wp:inline>
        </w:drawing>
      </w:r>
    </w:p>
    <w:p w14:paraId="62B58FA7" w14:textId="77777777" w:rsidR="006E0406" w:rsidRDefault="002034D3" w:rsidP="002034D3">
      <w:pPr>
        <w:pStyle w:val="Paragraphedeliste"/>
        <w:numPr>
          <w:ilvl w:val="0"/>
          <w:numId w:val="47"/>
        </w:numPr>
        <w:ind w:left="714" w:hanging="357"/>
        <w:contextualSpacing w:val="0"/>
        <w:rPr>
          <w:lang w:eastAsia="fr-FR"/>
        </w:rPr>
      </w:pPr>
      <w:r>
        <w:rPr>
          <w:lang w:eastAsia="fr-FR"/>
        </w:rPr>
        <w:t>Ajoute</w:t>
      </w:r>
      <w:r w:rsidR="001768DC">
        <w:rPr>
          <w:lang w:eastAsia="fr-FR"/>
        </w:rPr>
        <w:t>r</w:t>
      </w:r>
      <w:r>
        <w:rPr>
          <w:lang w:eastAsia="fr-FR"/>
        </w:rPr>
        <w:t xml:space="preserve"> des groupes aux fonctionnalités sélectionnées.</w:t>
      </w:r>
      <w:r w:rsidR="002566BB">
        <w:rPr>
          <w:lang w:eastAsia="fr-FR"/>
        </w:rPr>
        <w:t xml:space="preserve"> </w:t>
      </w:r>
      <w:r w:rsidR="006E0406">
        <w:rPr>
          <w:lang w:eastAsia="fr-FR"/>
        </w:rPr>
        <w:t xml:space="preserve">Pour chacune d’elles : </w:t>
      </w:r>
    </w:p>
    <w:p w14:paraId="56E0575F" w14:textId="77777777" w:rsidR="006E0406" w:rsidRDefault="006E0406" w:rsidP="00485ECE">
      <w:pPr>
        <w:pStyle w:val="Paragraphedeliste"/>
        <w:numPr>
          <w:ilvl w:val="1"/>
          <w:numId w:val="47"/>
        </w:numPr>
        <w:ind w:left="1434" w:hanging="357"/>
        <w:rPr>
          <w:lang w:eastAsia="fr-FR"/>
        </w:rPr>
      </w:pPr>
      <w:r>
        <w:rPr>
          <w:lang w:eastAsia="fr-FR"/>
        </w:rPr>
        <w:t>C</w:t>
      </w:r>
      <w:r w:rsidR="002566BB">
        <w:rPr>
          <w:lang w:eastAsia="fr-FR"/>
        </w:rPr>
        <w:t xml:space="preserve">liquer sur </w:t>
      </w:r>
      <w:r w:rsidR="002566BB" w:rsidRPr="002566BB">
        <w:rPr>
          <w:rFonts w:ascii="Segoe UI Semibold" w:hAnsi="Segoe UI Semibold" w:cs="Segoe UI Semibold"/>
          <w:lang w:eastAsia="fr-FR"/>
        </w:rPr>
        <w:t>Gérer les groupes</w:t>
      </w:r>
      <w:r w:rsidR="002566BB">
        <w:rPr>
          <w:lang w:eastAsia="fr-FR"/>
        </w:rPr>
        <w:t xml:space="preserve">. </w:t>
      </w:r>
    </w:p>
    <w:p w14:paraId="70D1323F" w14:textId="36C20F56" w:rsidR="006E0406" w:rsidRDefault="006E0406" w:rsidP="00485ECE">
      <w:pPr>
        <w:pStyle w:val="Paragraphedeliste"/>
        <w:numPr>
          <w:ilvl w:val="1"/>
          <w:numId w:val="47"/>
        </w:numPr>
        <w:ind w:left="1434" w:hanging="357"/>
        <w:rPr>
          <w:lang w:eastAsia="fr-FR"/>
        </w:rPr>
      </w:pPr>
      <w:r>
        <w:rPr>
          <w:lang w:eastAsia="fr-FR"/>
        </w:rPr>
        <w:t xml:space="preserve">Cliquer sur </w:t>
      </w:r>
      <w:r w:rsidRPr="006E0406">
        <w:rPr>
          <w:rFonts w:ascii="Segoe UI Semibold" w:hAnsi="Segoe UI Semibold" w:cs="Segoe UI Semibold"/>
          <w:lang w:eastAsia="fr-FR"/>
        </w:rPr>
        <w:t>Ajouter des groupes</w:t>
      </w:r>
      <w:r>
        <w:rPr>
          <w:lang w:eastAsia="fr-FR"/>
        </w:rPr>
        <w:t>.</w:t>
      </w:r>
    </w:p>
    <w:p w14:paraId="4C82AFBF" w14:textId="406A0304" w:rsidR="00B87A7C" w:rsidRDefault="00B87A7C" w:rsidP="00485ECE">
      <w:pPr>
        <w:pStyle w:val="Paragraphedeliste"/>
        <w:numPr>
          <w:ilvl w:val="1"/>
          <w:numId w:val="47"/>
        </w:numPr>
        <w:ind w:left="1434" w:hanging="357"/>
        <w:rPr>
          <w:lang w:eastAsia="fr-FR"/>
        </w:rPr>
      </w:pPr>
      <w:r>
        <w:rPr>
          <w:lang w:eastAsia="fr-FR"/>
        </w:rPr>
        <w:t xml:space="preserve">Dans </w:t>
      </w:r>
      <w:r w:rsidRPr="00B87A7C">
        <w:rPr>
          <w:rFonts w:ascii="Segoe UI Semibold" w:hAnsi="Segoe UI Semibold" w:cs="Segoe UI Semibold"/>
          <w:lang w:eastAsia="fr-FR"/>
        </w:rPr>
        <w:t>Sélectionner un groupe</w:t>
      </w:r>
      <w:r>
        <w:rPr>
          <w:lang w:eastAsia="fr-FR"/>
        </w:rPr>
        <w:t>, sélectionner le ou les groupes à ajouter.</w:t>
      </w:r>
    </w:p>
    <w:p w14:paraId="047A1A29" w14:textId="7107E95C" w:rsidR="00B87A7C" w:rsidRDefault="00B87A7C" w:rsidP="006E0406">
      <w:pPr>
        <w:pStyle w:val="Paragraphedeliste"/>
        <w:numPr>
          <w:ilvl w:val="1"/>
          <w:numId w:val="47"/>
        </w:numPr>
        <w:contextualSpacing w:val="0"/>
        <w:rPr>
          <w:lang w:eastAsia="fr-FR"/>
        </w:rPr>
      </w:pPr>
      <w:r>
        <w:rPr>
          <w:lang w:eastAsia="fr-FR"/>
        </w:rPr>
        <w:t xml:space="preserve">Cliquer sur </w:t>
      </w:r>
      <w:r w:rsidRPr="00B87A7C">
        <w:rPr>
          <w:rFonts w:ascii="Segoe UI Semibold" w:hAnsi="Segoe UI Semibold" w:cs="Segoe UI Semibold"/>
          <w:lang w:eastAsia="fr-FR"/>
        </w:rPr>
        <w:t>Sélectionner</w:t>
      </w:r>
      <w:r>
        <w:rPr>
          <w:lang w:eastAsia="fr-FR"/>
        </w:rPr>
        <w:t>.</w:t>
      </w:r>
    </w:p>
    <w:p w14:paraId="5AA869BA" w14:textId="7AF9A949" w:rsidR="002034D3" w:rsidRDefault="002034D3" w:rsidP="006E0406">
      <w:pPr>
        <w:ind w:left="708"/>
        <w:rPr>
          <w:lang w:eastAsia="fr-FR"/>
        </w:rPr>
      </w:pPr>
      <w:r>
        <w:rPr>
          <w:lang w:eastAsia="fr-FR"/>
        </w:rPr>
        <w:lastRenderedPageBreak/>
        <w:t>Pour éviter les problèmes de délai d’expiration, vérifie</w:t>
      </w:r>
      <w:r w:rsidR="00A15339">
        <w:rPr>
          <w:lang w:eastAsia="fr-FR"/>
        </w:rPr>
        <w:t>r</w:t>
      </w:r>
      <w:r>
        <w:rPr>
          <w:lang w:eastAsia="fr-FR"/>
        </w:rPr>
        <w:t xml:space="preserve"> que les groupes de sécurité ne contiennent pas plus de 200 membres au départ.</w:t>
      </w:r>
    </w:p>
    <w:p w14:paraId="2BC68E5A" w14:textId="4418369B" w:rsidR="001A46D3" w:rsidRDefault="00A15339" w:rsidP="0037777F">
      <w:pPr>
        <w:jc w:val="left"/>
        <w:rPr>
          <w:lang w:eastAsia="fr-FR"/>
        </w:rPr>
      </w:pPr>
      <w:r w:rsidRPr="001A46D3">
        <w:rPr>
          <w:rFonts w:ascii="Segoe UI Semibold" w:hAnsi="Segoe UI Semibold" w:cs="Segoe UI Semibold"/>
          <w:u w:val="single"/>
          <w:lang w:eastAsia="fr-FR"/>
        </w:rPr>
        <w:t>Remarque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importante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w:t>
      </w:r>
      <w:r>
        <w:rPr>
          <w:lang w:eastAsia="fr-FR"/>
        </w:rPr>
        <w:t xml:space="preserve"> </w:t>
      </w:r>
      <w:r w:rsidR="002034D3">
        <w:rPr>
          <w:lang w:eastAsia="fr-FR"/>
        </w:rPr>
        <w:t xml:space="preserve">Les membres d’un groupe sont automatiquement activés pour le déploiement par étapes. Les groupes dynamiques et imbriqués ne sont pas pris en charge pour le déploiement par étapes. </w:t>
      </w:r>
    </w:p>
    <w:p w14:paraId="7ABFE728" w14:textId="2F13F5B9" w:rsidR="001A46D3" w:rsidRDefault="002034D3" w:rsidP="0037777F">
      <w:pPr>
        <w:jc w:val="left"/>
        <w:rPr>
          <w:lang w:eastAsia="fr-FR"/>
        </w:rPr>
      </w:pPr>
      <w:r>
        <w:rPr>
          <w:lang w:eastAsia="fr-FR"/>
        </w:rPr>
        <w:t xml:space="preserve">Quand vous ajoutez un nouveau groupe, les utilisateurs du groupe (jusqu’à 200 utilisateurs pour un nouveau groupe) sont mis à jour pour utiliser l’authentification managée immédiatement. La prise en compte de la modification d’un groupe (ajout ou suppression d’utilisateurs) peut prendre jusqu’à 24 heures. </w:t>
      </w:r>
    </w:p>
    <w:p w14:paraId="2FF64E97" w14:textId="66FFB497" w:rsidR="00E20181" w:rsidRPr="00AF2A5C" w:rsidRDefault="002034D3" w:rsidP="0037777F">
      <w:pPr>
        <w:jc w:val="left"/>
        <w:rPr>
          <w:lang w:eastAsia="fr-FR"/>
        </w:rPr>
      </w:pPr>
      <w:r>
        <w:rPr>
          <w:lang w:eastAsia="fr-FR"/>
        </w:rPr>
        <w:t xml:space="preserve">L’authentification unique fluide s’applique seulement si les utilisateurs se trouvent dans le groupe </w:t>
      </w:r>
      <w:r w:rsidRPr="001A46D3">
        <w:rPr>
          <w:rFonts w:ascii="Segoe UI Semibold" w:hAnsi="Segoe UI Semibold" w:cs="Segoe UI Semibold"/>
          <w:lang w:eastAsia="fr-FR"/>
        </w:rPr>
        <w:t>Authentification unique fluide</w:t>
      </w:r>
      <w:r>
        <w:rPr>
          <w:lang w:eastAsia="fr-FR"/>
        </w:rPr>
        <w:t xml:space="preserve"> et également dans un groupe</w:t>
      </w:r>
      <w:r w:rsidR="001721D4">
        <w:rPr>
          <w:lang w:eastAsia="fr-FR"/>
        </w:rPr>
        <w:t xml:space="preserve"> </w:t>
      </w:r>
      <w:r w:rsidR="001721D4" w:rsidRPr="001768DC">
        <w:rPr>
          <w:rFonts w:ascii="Segoe UI Semibold" w:hAnsi="Segoe UI Semibold" w:cs="Segoe UI Semibold"/>
          <w:lang w:eastAsia="fr-FR"/>
        </w:rPr>
        <w:t>Synchronisation du hachage du mot de passe</w:t>
      </w:r>
      <w:r>
        <w:rPr>
          <w:lang w:eastAsia="fr-FR"/>
        </w:rPr>
        <w:t xml:space="preserve"> </w:t>
      </w:r>
      <w:r w:rsidR="001721D4">
        <w:rPr>
          <w:lang w:eastAsia="fr-FR"/>
        </w:rPr>
        <w:t xml:space="preserve">(PHS) ou </w:t>
      </w:r>
      <w:r w:rsidR="001A46D3" w:rsidRPr="001A46D3">
        <w:rPr>
          <w:rFonts w:ascii="Segoe UI Semibold" w:hAnsi="Segoe UI Semibold" w:cs="Segoe UI Semibold"/>
          <w:lang w:eastAsia="fr-FR"/>
        </w:rPr>
        <w:t>Authentification directe</w:t>
      </w:r>
      <w:r w:rsidR="001A46D3" w:rsidRPr="001A46D3">
        <w:rPr>
          <w:lang w:eastAsia="fr-FR"/>
        </w:rPr>
        <w:t xml:space="preserve"> </w:t>
      </w:r>
      <w:r w:rsidR="001A46D3">
        <w:rPr>
          <w:lang w:eastAsia="fr-FR"/>
        </w:rPr>
        <w:t>(</w:t>
      </w:r>
      <w:r w:rsidR="001A46D3" w:rsidRPr="001A46D3">
        <w:rPr>
          <w:lang w:val="en-US" w:eastAsia="fr-FR"/>
        </w:rPr>
        <w:t>Passthrough Authentication</w:t>
      </w:r>
      <w:r w:rsidR="001A46D3">
        <w:rPr>
          <w:lang w:eastAsia="fr-FR"/>
        </w:rPr>
        <w:t xml:space="preserve"> ou PTA)</w:t>
      </w:r>
      <w:r>
        <w:rPr>
          <w:lang w:eastAsia="fr-FR"/>
        </w:rPr>
        <w:t xml:space="preserve">. </w:t>
      </w:r>
    </w:p>
    <w:p w14:paraId="2C9F7A82" w14:textId="77777777" w:rsidR="008C33D4" w:rsidRPr="00D050B8" w:rsidRDefault="008C33D4" w:rsidP="008C33D4">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w:t>
      </w:r>
      <w:r w:rsidRPr="0068520C">
        <w:rPr>
          <w:rFonts w:ascii="Segoe UI Semibold" w:hAnsi="Segoe UI Semibold" w:cs="Segoe UI Semibold"/>
        </w:rPr>
        <w:t> :</w:t>
      </w:r>
    </w:p>
    <w:p w14:paraId="7D2BA903" w14:textId="6776749F" w:rsidR="008C33D4" w:rsidRDefault="00CA6064" w:rsidP="0037777F">
      <w:pPr>
        <w:pStyle w:val="Paragraphedeliste"/>
        <w:numPr>
          <w:ilvl w:val="0"/>
          <w:numId w:val="17"/>
        </w:numPr>
        <w:jc w:val="left"/>
      </w:pPr>
      <w:hyperlink r:id="rId99" w:history="1">
        <w:r>
          <w:rPr>
            <w:rStyle w:val="Lienhypertexte"/>
          </w:rPr>
          <w:t>Microsoft Entra Connect : authentification cloud par le biais du déploiement par étapes</w:t>
        </w:r>
      </w:hyperlink>
      <w:r w:rsidR="008021C9">
        <w:t xml:space="preserve"> </w:t>
      </w:r>
      <w:r w:rsidR="008C33D4">
        <w:t>;</w:t>
      </w:r>
    </w:p>
    <w:p w14:paraId="0D17819A" w14:textId="7A4DACA2" w:rsidR="005703DE" w:rsidRDefault="005703DE" w:rsidP="0037777F">
      <w:pPr>
        <w:pStyle w:val="Paragraphedeliste"/>
        <w:numPr>
          <w:ilvl w:val="0"/>
          <w:numId w:val="17"/>
        </w:numPr>
        <w:jc w:val="left"/>
      </w:pPr>
      <w:hyperlink r:id="rId100" w:history="1">
        <w:r w:rsidRPr="009F6DDE">
          <w:rPr>
            <w:rStyle w:val="Lienhypertexte"/>
          </w:rPr>
          <w:t>Qu’est-ce que la synchronisation de hachage du mot de passe avec Microsoft Entra ID ?</w:t>
        </w:r>
      </w:hyperlink>
      <w:r>
        <w:t xml:space="preserve"> ;</w:t>
      </w:r>
    </w:p>
    <w:p w14:paraId="439E2E08" w14:textId="6F48B49D" w:rsidR="00377C9D" w:rsidRDefault="00377C9D" w:rsidP="0037777F">
      <w:pPr>
        <w:pStyle w:val="Paragraphedeliste"/>
        <w:numPr>
          <w:ilvl w:val="0"/>
          <w:numId w:val="17"/>
        </w:numPr>
        <w:jc w:val="left"/>
      </w:pPr>
      <w:hyperlink r:id="rId101" w:history="1">
        <w:r w:rsidRPr="009F6DDE">
          <w:rPr>
            <w:rStyle w:val="Lienhypertexte"/>
          </w:rPr>
          <w:t>Authentification unique fluide Microsoft Entra</w:t>
        </w:r>
      </w:hyperlink>
      <w:r w:rsidR="00767CF2">
        <w:t xml:space="preserve"> </w:t>
      </w:r>
      <w:r>
        <w:t>;</w:t>
      </w:r>
    </w:p>
    <w:p w14:paraId="563B0D45" w14:textId="4C78B7A3" w:rsidR="00584C0C" w:rsidRDefault="00BC68AE" w:rsidP="0037777F">
      <w:pPr>
        <w:pStyle w:val="Paragraphedeliste"/>
        <w:numPr>
          <w:ilvl w:val="0"/>
          <w:numId w:val="17"/>
        </w:numPr>
        <w:jc w:val="left"/>
      </w:pPr>
      <w:hyperlink r:id="rId102" w:history="1">
        <w:r w:rsidRPr="009F6DDE">
          <w:rPr>
            <w:rStyle w:val="Lienhypertexte"/>
          </w:rPr>
          <w:t>Tutoriel : activer la réécriture et la réinitialisation de mot de passe en libre-service Microsoft Entra dans un environnement local</w:t>
        </w:r>
      </w:hyperlink>
      <w:r w:rsidR="0054120B">
        <w:t>.</w:t>
      </w:r>
    </w:p>
    <w:p w14:paraId="672F17E0" w14:textId="77777777" w:rsidR="009F6DDE" w:rsidRDefault="00584C0C" w:rsidP="0037777F">
      <w:pPr>
        <w:jc w:val="left"/>
        <w:rPr>
          <w:rStyle w:val="ui-provider"/>
        </w:rPr>
      </w:pPr>
      <w:r>
        <w:t xml:space="preserve">A titre de compléments, </w:t>
      </w:r>
      <w:r w:rsidR="009C4186">
        <w:t xml:space="preserve">nous invitons le lectorat à consulter </w:t>
      </w:r>
      <w:r>
        <w:t xml:space="preserve">la série de guides </w:t>
      </w:r>
      <w:r w:rsidR="006C5EB8">
        <w:t>« </w:t>
      </w:r>
      <w:hyperlink r:id="rId103" w:history="1">
        <w:r w:rsidR="006C5EB8" w:rsidRPr="009F6DDE">
          <w:rPr>
            <w:rStyle w:val="Lienhypertexte"/>
          </w:rPr>
          <w:t xml:space="preserve">Active Directory </w:t>
        </w:r>
        <w:proofErr w:type="spellStart"/>
        <w:r w:rsidR="006C5EB8" w:rsidRPr="009F6DDE">
          <w:rPr>
            <w:rStyle w:val="Lienhypertexte"/>
          </w:rPr>
          <w:t>from</w:t>
        </w:r>
        <w:proofErr w:type="spellEnd"/>
        <w:r w:rsidR="006C5EB8" w:rsidRPr="009F6DDE">
          <w:rPr>
            <w:rStyle w:val="Lienhypertexte"/>
          </w:rPr>
          <w:t xml:space="preserve"> on-</w:t>
        </w:r>
        <w:proofErr w:type="spellStart"/>
        <w:r w:rsidR="006C5EB8" w:rsidRPr="009F6DDE">
          <w:rPr>
            <w:rStyle w:val="Lienhypertexte"/>
          </w:rPr>
          <w:t>premises</w:t>
        </w:r>
        <w:proofErr w:type="spellEnd"/>
        <w:r w:rsidR="006C5EB8" w:rsidRPr="009F6DDE">
          <w:rPr>
            <w:rStyle w:val="Lienhypertexte"/>
          </w:rPr>
          <w:t xml:space="preserve"> to the cloud – Entra ID </w:t>
        </w:r>
        <w:proofErr w:type="spellStart"/>
        <w:r w:rsidR="006C5EB8" w:rsidRPr="009F6DDE">
          <w:rPr>
            <w:rStyle w:val="Lienhypertexte"/>
          </w:rPr>
          <w:t>whitepapers</w:t>
        </w:r>
        <w:proofErr w:type="spellEnd"/>
      </w:hyperlink>
      <w:r w:rsidR="006C5EB8">
        <w:t> » disponible sur le Centre de téléchargement Microsoft</w:t>
      </w:r>
      <w:r w:rsidR="009C4186">
        <w:rPr>
          <w:rStyle w:val="ui-provider"/>
        </w:rPr>
        <w:t>.</w:t>
      </w:r>
    </w:p>
    <w:p w14:paraId="7C6C3B49" w14:textId="74A4892A" w:rsidR="00584C0C" w:rsidRDefault="00A664A1" w:rsidP="0037777F">
      <w:pPr>
        <w:jc w:val="left"/>
      </w:pPr>
      <w:r>
        <w:rPr>
          <w:rStyle w:val="ui-provider"/>
        </w:rPr>
        <w:t> </w:t>
      </w: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3CF5782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F4B6B6C">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F56FC7F" id="Forme libre : forme 62774" o:spid="_x0000_s1026" style="position:absolute;margin-left:0;margin-top:-70.65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350B6839" w14:textId="77777777" w:rsidR="00120E2A" w:rsidRPr="00B920DD" w:rsidRDefault="00120E2A" w:rsidP="00120E2A"/>
    <w:p w14:paraId="065C438F" w14:textId="7540A740" w:rsidR="00F1702F" w:rsidRPr="00082683" w:rsidRDefault="00580514" w:rsidP="00F95A5F">
      <w:r>
        <w:rPr>
          <w:noProof/>
        </w:rPr>
        <mc:AlternateContent>
          <mc:Choice Requires="wpg">
            <w:drawing>
              <wp:anchor distT="0" distB="0" distL="114300" distR="114300" simplePos="0" relativeHeight="251664386" behindDoc="0" locked="0" layoutInCell="1" allowOverlap="1" wp14:anchorId="4C5D2634" wp14:editId="10CE2742">
                <wp:simplePos x="0" y="0"/>
                <wp:positionH relativeFrom="page">
                  <wp:posOffset>4449445</wp:posOffset>
                </wp:positionH>
                <wp:positionV relativeFrom="paragraph">
                  <wp:posOffset>3656965</wp:posOffset>
                </wp:positionV>
                <wp:extent cx="3202444" cy="4978400"/>
                <wp:effectExtent l="19050" t="0" r="17145" b="12700"/>
                <wp:wrapNone/>
                <wp:docPr id="1749719416"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202444" cy="4978400"/>
                          <a:chOff x="0" y="0"/>
                          <a:chExt cx="3576955" cy="5560602"/>
                        </a:xfrm>
                      </wpg:grpSpPr>
                      <wps:wsp>
                        <wps:cNvPr id="1953403036" name="Freeform: Shape 16"/>
                        <wps:cNvSpPr/>
                        <wps:spPr>
                          <a:xfrm>
                            <a:off x="0" y="542"/>
                            <a:ext cx="3576955" cy="5560060"/>
                          </a:xfrm>
                          <a:custGeom>
                            <a:avLst/>
                            <a:gdLst>
                              <a:gd name="connsiteX0" fmla="*/ 2780030 w 3576955"/>
                              <a:gd name="connsiteY0" fmla="*/ 0 h 5560060"/>
                              <a:gd name="connsiteX1" fmla="*/ 3333234 w 3576955"/>
                              <a:gd name="connsiteY1" fmla="*/ 54896 h 5560060"/>
                              <a:gd name="connsiteX2" fmla="*/ 3576955 w 3576955"/>
                              <a:gd name="connsiteY2" fmla="*/ 117040 h 5560060"/>
                              <a:gd name="connsiteX3" fmla="*/ 3576955 w 3576955"/>
                              <a:gd name="connsiteY3" fmla="*/ 608925 h 5560060"/>
                              <a:gd name="connsiteX4" fmla="*/ 3467806 w 3576955"/>
                              <a:gd name="connsiteY4" fmla="*/ 568900 h 5560060"/>
                              <a:gd name="connsiteX5" fmla="*/ 2780030 w 3576955"/>
                              <a:gd name="connsiteY5" fmla="*/ 464630 h 5560060"/>
                              <a:gd name="connsiteX6" fmla="*/ 464629 w 3576955"/>
                              <a:gd name="connsiteY6" fmla="*/ 2780030 h 5560060"/>
                              <a:gd name="connsiteX7" fmla="*/ 2780030 w 3576955"/>
                              <a:gd name="connsiteY7" fmla="*/ 5095431 h 5560060"/>
                              <a:gd name="connsiteX8" fmla="*/ 3467806 w 3576955"/>
                              <a:gd name="connsiteY8" fmla="*/ 4991161 h 5560060"/>
                              <a:gd name="connsiteX9" fmla="*/ 3576955 w 3576955"/>
                              <a:gd name="connsiteY9" fmla="*/ 4951136 h 5560060"/>
                              <a:gd name="connsiteX10" fmla="*/ 3576955 w 3576955"/>
                              <a:gd name="connsiteY10" fmla="*/ 5443014 h 5560060"/>
                              <a:gd name="connsiteX11" fmla="*/ 3333210 w 3576955"/>
                              <a:gd name="connsiteY11" fmla="*/ 5505164 h 5560060"/>
                              <a:gd name="connsiteX12" fmla="*/ 2780030 w 3576955"/>
                              <a:gd name="connsiteY12" fmla="*/ 5560060 h 5560060"/>
                              <a:gd name="connsiteX13" fmla="*/ 1697863 w 3576955"/>
                              <a:gd name="connsiteY13" fmla="*/ 5341493 h 5560060"/>
                              <a:gd name="connsiteX14" fmla="*/ 814260 w 3576955"/>
                              <a:gd name="connsiteY14" fmla="*/ 4745800 h 5560060"/>
                              <a:gd name="connsiteX15" fmla="*/ 218567 w 3576955"/>
                              <a:gd name="connsiteY15" fmla="*/ 3862197 h 5560060"/>
                              <a:gd name="connsiteX16" fmla="*/ 0 w 3576955"/>
                              <a:gd name="connsiteY16" fmla="*/ 2780030 h 5560060"/>
                              <a:gd name="connsiteX17" fmla="*/ 218567 w 3576955"/>
                              <a:gd name="connsiteY17" fmla="*/ 1697863 h 5560060"/>
                              <a:gd name="connsiteX18" fmla="*/ 814260 w 3576955"/>
                              <a:gd name="connsiteY18" fmla="*/ 814261 h 5560060"/>
                              <a:gd name="connsiteX19" fmla="*/ 1697863 w 3576955"/>
                              <a:gd name="connsiteY19" fmla="*/ 218567 h 5560060"/>
                              <a:gd name="connsiteX20" fmla="*/ 2780030 w 3576955"/>
                              <a:gd name="connsiteY20" fmla="*/ 0 h 556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576955" h="5560060">
                                <a:moveTo>
                                  <a:pt x="2780030" y="0"/>
                                </a:moveTo>
                                <a:cubicBezTo>
                                  <a:pt x="2967609" y="0"/>
                                  <a:pt x="3152442" y="18383"/>
                                  <a:pt x="3333234" y="54896"/>
                                </a:cubicBezTo>
                                <a:lnTo>
                                  <a:pt x="3576955" y="117040"/>
                                </a:lnTo>
                                <a:lnTo>
                                  <a:pt x="3576955" y="608925"/>
                                </a:lnTo>
                                <a:lnTo>
                                  <a:pt x="3467806" y="568900"/>
                                </a:lnTo>
                                <a:cubicBezTo>
                                  <a:pt x="3250435" y="501146"/>
                                  <a:pt x="3019417" y="464630"/>
                                  <a:pt x="2780030" y="464630"/>
                                </a:cubicBezTo>
                                <a:cubicBezTo>
                                  <a:pt x="1503299" y="464630"/>
                                  <a:pt x="464629" y="1503299"/>
                                  <a:pt x="464629" y="2780030"/>
                                </a:cubicBezTo>
                                <a:cubicBezTo>
                                  <a:pt x="464629" y="4056761"/>
                                  <a:pt x="1503299" y="5095431"/>
                                  <a:pt x="2780030" y="5095431"/>
                                </a:cubicBezTo>
                                <a:cubicBezTo>
                                  <a:pt x="3019417" y="5095431"/>
                                  <a:pt x="3250435" y="5058915"/>
                                  <a:pt x="3467806" y="4991161"/>
                                </a:cubicBezTo>
                                <a:lnTo>
                                  <a:pt x="3576955" y="4951136"/>
                                </a:lnTo>
                                <a:lnTo>
                                  <a:pt x="3576955" y="5443014"/>
                                </a:lnTo>
                                <a:lnTo>
                                  <a:pt x="3333210" y="5505164"/>
                                </a:lnTo>
                                <a:cubicBezTo>
                                  <a:pt x="3152426" y="5541677"/>
                                  <a:pt x="2967609" y="5560060"/>
                                  <a:pt x="2780030" y="5560060"/>
                                </a:cubicBezTo>
                                <a:cubicBezTo>
                                  <a:pt x="2404808" y="5560060"/>
                                  <a:pt x="2040700" y="5486527"/>
                                  <a:pt x="1697863" y="5341493"/>
                                </a:cubicBezTo>
                                <a:cubicBezTo>
                                  <a:pt x="1366774" y="5201476"/>
                                  <a:pt x="1069531" y="5001070"/>
                                  <a:pt x="814260" y="4745800"/>
                                </a:cubicBezTo>
                                <a:cubicBezTo>
                                  <a:pt x="558990" y="4490530"/>
                                  <a:pt x="358584" y="4193286"/>
                                  <a:pt x="218567" y="3862197"/>
                                </a:cubicBezTo>
                                <a:cubicBezTo>
                                  <a:pt x="73533" y="3519297"/>
                                  <a:pt x="0" y="3155188"/>
                                  <a:pt x="0" y="2780030"/>
                                </a:cubicBezTo>
                                <a:cubicBezTo>
                                  <a:pt x="0" y="2404872"/>
                                  <a:pt x="73533" y="2040700"/>
                                  <a:pt x="218567" y="1697863"/>
                                </a:cubicBezTo>
                                <a:cubicBezTo>
                                  <a:pt x="358584" y="1366774"/>
                                  <a:pt x="558990" y="1069531"/>
                                  <a:pt x="814260" y="814261"/>
                                </a:cubicBezTo>
                                <a:cubicBezTo>
                                  <a:pt x="1069531" y="558991"/>
                                  <a:pt x="1366774" y="358585"/>
                                  <a:pt x="1697863" y="218567"/>
                                </a:cubicBezTo>
                                <a:cubicBezTo>
                                  <a:pt x="2040763" y="73533"/>
                                  <a:pt x="2404872" y="0"/>
                                  <a:pt x="2780030" y="0"/>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34770373" name="Freeform: Shape 17"/>
                        <wps:cNvSpPr/>
                        <wps:spPr>
                          <a:xfrm>
                            <a:off x="585214" y="582585"/>
                            <a:ext cx="2991740" cy="4395978"/>
                          </a:xfrm>
                          <a:custGeom>
                            <a:avLst/>
                            <a:gdLst>
                              <a:gd name="connsiteX0" fmla="*/ 2197989 w 2991740"/>
                              <a:gd name="connsiteY0" fmla="*/ 0 h 4395978"/>
                              <a:gd name="connsiteX1" fmla="*/ 2847249 w 2991740"/>
                              <a:gd name="connsiteY1" fmla="*/ 97459 h 4395978"/>
                              <a:gd name="connsiteX2" fmla="*/ 2991740 w 2991740"/>
                              <a:gd name="connsiteY2" fmla="*/ 150250 h 4395978"/>
                              <a:gd name="connsiteX3" fmla="*/ 2991740 w 2991740"/>
                              <a:gd name="connsiteY3" fmla="*/ 658797 h 4395978"/>
                              <a:gd name="connsiteX4" fmla="*/ 2872055 w 2991740"/>
                              <a:gd name="connsiteY4" fmla="*/ 601058 h 4395978"/>
                              <a:gd name="connsiteX5" fmla="*/ 2197989 w 2991740"/>
                              <a:gd name="connsiteY5" fmla="*/ 464630 h 4395978"/>
                              <a:gd name="connsiteX6" fmla="*/ 464630 w 2991740"/>
                              <a:gd name="connsiteY6" fmla="*/ 2197989 h 4395978"/>
                              <a:gd name="connsiteX7" fmla="*/ 2197989 w 2991740"/>
                              <a:gd name="connsiteY7" fmla="*/ 3931348 h 4395978"/>
                              <a:gd name="connsiteX8" fmla="*/ 2872055 w 2991740"/>
                              <a:gd name="connsiteY8" fmla="*/ 3794921 h 4395978"/>
                              <a:gd name="connsiteX9" fmla="*/ 2991740 w 2991740"/>
                              <a:gd name="connsiteY9" fmla="*/ 3737181 h 4395978"/>
                              <a:gd name="connsiteX10" fmla="*/ 2991740 w 2991740"/>
                              <a:gd name="connsiteY10" fmla="*/ 4245725 h 4395978"/>
                              <a:gd name="connsiteX11" fmla="*/ 2847222 w 2991740"/>
                              <a:gd name="connsiteY11" fmla="*/ 4298520 h 4395978"/>
                              <a:gd name="connsiteX12" fmla="*/ 2197989 w 2991740"/>
                              <a:gd name="connsiteY12" fmla="*/ 4395978 h 4395978"/>
                              <a:gd name="connsiteX13" fmla="*/ 1342390 w 2991740"/>
                              <a:gd name="connsiteY13" fmla="*/ 4223131 h 4395978"/>
                              <a:gd name="connsiteX14" fmla="*/ 643827 w 2991740"/>
                              <a:gd name="connsiteY14" fmla="*/ 3752152 h 4395978"/>
                              <a:gd name="connsiteX15" fmla="*/ 172847 w 2991740"/>
                              <a:gd name="connsiteY15" fmla="*/ 3053588 h 4395978"/>
                              <a:gd name="connsiteX16" fmla="*/ 0 w 2991740"/>
                              <a:gd name="connsiteY16" fmla="*/ 2197989 h 4395978"/>
                              <a:gd name="connsiteX17" fmla="*/ 172847 w 2991740"/>
                              <a:gd name="connsiteY17" fmla="*/ 1342390 h 4395978"/>
                              <a:gd name="connsiteX18" fmla="*/ 643827 w 2991740"/>
                              <a:gd name="connsiteY18" fmla="*/ 643827 h 4395978"/>
                              <a:gd name="connsiteX19" fmla="*/ 1342390 w 2991740"/>
                              <a:gd name="connsiteY19" fmla="*/ 172847 h 4395978"/>
                              <a:gd name="connsiteX20" fmla="*/ 2197989 w 2991740"/>
                              <a:gd name="connsiteY20" fmla="*/ 0 h 4395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91740" h="4395978">
                                <a:moveTo>
                                  <a:pt x="2197989" y="0"/>
                                </a:moveTo>
                                <a:cubicBezTo>
                                  <a:pt x="2420446" y="0"/>
                                  <a:pt x="2638009" y="32719"/>
                                  <a:pt x="2847249" y="97459"/>
                                </a:cubicBezTo>
                                <a:lnTo>
                                  <a:pt x="2991740" y="150250"/>
                                </a:lnTo>
                                <a:lnTo>
                                  <a:pt x="2991740" y="658797"/>
                                </a:lnTo>
                                <a:lnTo>
                                  <a:pt x="2872055" y="601058"/>
                                </a:lnTo>
                                <a:cubicBezTo>
                                  <a:pt x="2664750" y="513227"/>
                                  <a:pt x="2436940" y="464630"/>
                                  <a:pt x="2197989" y="464630"/>
                                </a:cubicBezTo>
                                <a:cubicBezTo>
                                  <a:pt x="1242251" y="464630"/>
                                  <a:pt x="464630" y="1242187"/>
                                  <a:pt x="464630" y="2197989"/>
                                </a:cubicBezTo>
                                <a:cubicBezTo>
                                  <a:pt x="464630" y="3153791"/>
                                  <a:pt x="1242187" y="3931348"/>
                                  <a:pt x="2197989" y="3931348"/>
                                </a:cubicBezTo>
                                <a:cubicBezTo>
                                  <a:pt x="2436940" y="3931348"/>
                                  <a:pt x="2664750" y="3882751"/>
                                  <a:pt x="2872055" y="3794921"/>
                                </a:cubicBezTo>
                                <a:lnTo>
                                  <a:pt x="2991740" y="3737181"/>
                                </a:lnTo>
                                <a:lnTo>
                                  <a:pt x="2991740" y="4245725"/>
                                </a:lnTo>
                                <a:lnTo>
                                  <a:pt x="2847222" y="4298520"/>
                                </a:lnTo>
                                <a:cubicBezTo>
                                  <a:pt x="2637973" y="4363260"/>
                                  <a:pt x="2420446" y="4395978"/>
                                  <a:pt x="2197989" y="4395978"/>
                                </a:cubicBezTo>
                                <a:cubicBezTo>
                                  <a:pt x="1901381" y="4395978"/>
                                  <a:pt x="1613472" y="4337812"/>
                                  <a:pt x="1342390" y="4223131"/>
                                </a:cubicBezTo>
                                <a:cubicBezTo>
                                  <a:pt x="1080643" y="4112387"/>
                                  <a:pt x="845566" y="3953955"/>
                                  <a:pt x="643827" y="3752152"/>
                                </a:cubicBezTo>
                                <a:cubicBezTo>
                                  <a:pt x="442023" y="3550348"/>
                                  <a:pt x="283591" y="3315335"/>
                                  <a:pt x="172847" y="3053588"/>
                                </a:cubicBezTo>
                                <a:cubicBezTo>
                                  <a:pt x="58166" y="2782443"/>
                                  <a:pt x="0" y="2494598"/>
                                  <a:pt x="0" y="2197989"/>
                                </a:cubicBezTo>
                                <a:cubicBezTo>
                                  <a:pt x="0" y="1901381"/>
                                  <a:pt x="58166" y="1613472"/>
                                  <a:pt x="172847" y="1342390"/>
                                </a:cubicBezTo>
                                <a:cubicBezTo>
                                  <a:pt x="283591" y="1080643"/>
                                  <a:pt x="442023" y="845566"/>
                                  <a:pt x="643827" y="643827"/>
                                </a:cubicBezTo>
                                <a:cubicBezTo>
                                  <a:pt x="845630" y="442024"/>
                                  <a:pt x="1080643" y="283591"/>
                                  <a:pt x="1342390" y="172847"/>
                                </a:cubicBezTo>
                                <a:cubicBezTo>
                                  <a:pt x="1613535" y="58166"/>
                                  <a:pt x="1901381" y="0"/>
                                  <a:pt x="2197989"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14300">
                              <a:prstClr val="black"/>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610678009" name="Freeform: Shape 19"/>
                        <wps:cNvSpPr/>
                        <wps:spPr>
                          <a:xfrm>
                            <a:off x="21056" y="0"/>
                            <a:ext cx="3555899" cy="2681949"/>
                          </a:xfrm>
                          <a:custGeom>
                            <a:avLst/>
                            <a:gdLst>
                              <a:gd name="connsiteX0" fmla="*/ 2841007 w 3555899"/>
                              <a:gd name="connsiteY0" fmla="*/ 1362 h 2681949"/>
                              <a:gd name="connsiteX1" fmla="*/ 3119598 w 3555899"/>
                              <a:gd name="connsiteY1" fmla="*/ 23997 h 2681949"/>
                              <a:gd name="connsiteX2" fmla="*/ 3394622 w 3555899"/>
                              <a:gd name="connsiteY2" fmla="*/ 73880 h 2681949"/>
                              <a:gd name="connsiteX3" fmla="*/ 3555899 w 3555899"/>
                              <a:gd name="connsiteY3" fmla="*/ 120121 h 2681949"/>
                              <a:gd name="connsiteX4" fmla="*/ 3555899 w 3555899"/>
                              <a:gd name="connsiteY4" fmla="*/ 608023 h 2681949"/>
                              <a:gd name="connsiteX5" fmla="*/ 3504814 w 3555899"/>
                              <a:gd name="connsiteY5" fmla="*/ 587905 h 2681949"/>
                              <a:gd name="connsiteX6" fmla="*/ 3059209 w 3555899"/>
                              <a:gd name="connsiteY6" fmla="*/ 484690 h 2681949"/>
                              <a:gd name="connsiteX7" fmla="*/ 1347757 w 3555899"/>
                              <a:gd name="connsiteY7" fmla="*/ 944493 h 2681949"/>
                              <a:gd name="connsiteX8" fmla="*/ 462694 w 3555899"/>
                              <a:gd name="connsiteY8" fmla="*/ 2479796 h 2681949"/>
                              <a:gd name="connsiteX9" fmla="*/ 202153 w 3555899"/>
                              <a:gd name="connsiteY9" fmla="*/ 2679948 h 2681949"/>
                              <a:gd name="connsiteX10" fmla="*/ 2001 w 3555899"/>
                              <a:gd name="connsiteY10" fmla="*/ 2419408 h 2681949"/>
                              <a:gd name="connsiteX11" fmla="*/ 359252 w 3555899"/>
                              <a:gd name="connsiteY11" fmla="*/ 1374769 h 2681949"/>
                              <a:gd name="connsiteX12" fmla="*/ 1064674 w 3555899"/>
                              <a:gd name="connsiteY12" fmla="*/ 576003 h 2681949"/>
                              <a:gd name="connsiteX13" fmla="*/ 2018190 w 3555899"/>
                              <a:gd name="connsiteY13" fmla="*/ 100134 h 2681949"/>
                              <a:gd name="connsiteX14" fmla="*/ 2841007 w 3555899"/>
                              <a:gd name="connsiteY14" fmla="*/ 1362 h 2681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55899" h="2681949">
                                <a:moveTo>
                                  <a:pt x="2841007" y="1362"/>
                                </a:moveTo>
                                <a:cubicBezTo>
                                  <a:pt x="2933670" y="4264"/>
                                  <a:pt x="3026586" y="11805"/>
                                  <a:pt x="3119598" y="23997"/>
                                </a:cubicBezTo>
                                <a:cubicBezTo>
                                  <a:pt x="3212610" y="36173"/>
                                  <a:pt x="3304335" y="52818"/>
                                  <a:pt x="3394622" y="73880"/>
                                </a:cubicBezTo>
                                <a:lnTo>
                                  <a:pt x="3555899" y="120121"/>
                                </a:lnTo>
                                <a:lnTo>
                                  <a:pt x="3555899" y="608023"/>
                                </a:lnTo>
                                <a:lnTo>
                                  <a:pt x="3504814" y="587905"/>
                                </a:lnTo>
                                <a:cubicBezTo>
                                  <a:pt x="3361572" y="539479"/>
                                  <a:pt x="3212514" y="504772"/>
                                  <a:pt x="3059209" y="484690"/>
                                </a:cubicBezTo>
                                <a:cubicBezTo>
                                  <a:pt x="2445989" y="404362"/>
                                  <a:pt x="1838168" y="567684"/>
                                  <a:pt x="1347757" y="944493"/>
                                </a:cubicBezTo>
                                <a:cubicBezTo>
                                  <a:pt x="857346" y="1321302"/>
                                  <a:pt x="543021" y="1866576"/>
                                  <a:pt x="462694" y="2479796"/>
                                </a:cubicBezTo>
                                <a:cubicBezTo>
                                  <a:pt x="446057" y="2606987"/>
                                  <a:pt x="329407" y="2696649"/>
                                  <a:pt x="202153" y="2679948"/>
                                </a:cubicBezTo>
                                <a:cubicBezTo>
                                  <a:pt x="74963" y="2663311"/>
                                  <a:pt x="-14699" y="2546662"/>
                                  <a:pt x="2001" y="2419408"/>
                                </a:cubicBezTo>
                                <a:cubicBezTo>
                                  <a:pt x="50706" y="2047361"/>
                                  <a:pt x="170911" y="1695889"/>
                                  <a:pt x="359252" y="1374769"/>
                                </a:cubicBezTo>
                                <a:cubicBezTo>
                                  <a:pt x="541116" y="1064698"/>
                                  <a:pt x="778416" y="795966"/>
                                  <a:pt x="1064674" y="576003"/>
                                </a:cubicBezTo>
                                <a:cubicBezTo>
                                  <a:pt x="1350932" y="356102"/>
                                  <a:pt x="1671734" y="195955"/>
                                  <a:pt x="2018190" y="100134"/>
                                </a:cubicBezTo>
                                <a:cubicBezTo>
                                  <a:pt x="2287319" y="25696"/>
                                  <a:pt x="2563020" y="-7344"/>
                                  <a:pt x="2841007" y="1362"/>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87676498" name="Freeform: Shape 24"/>
                        <wps:cNvSpPr/>
                        <wps:spPr>
                          <a:xfrm>
                            <a:off x="713730" y="3247353"/>
                            <a:ext cx="2863225" cy="1731718"/>
                          </a:xfrm>
                          <a:custGeom>
                            <a:avLst/>
                            <a:gdLst>
                              <a:gd name="connsiteX0" fmla="*/ 240633 w 2863225"/>
                              <a:gd name="connsiteY0" fmla="*/ 160 h 1731718"/>
                              <a:gd name="connsiteX1" fmla="*/ 449462 w 2863225"/>
                              <a:gd name="connsiteY1" fmla="*/ 149679 h 1731718"/>
                              <a:gd name="connsiteX2" fmla="*/ 1359862 w 2863225"/>
                              <a:gd name="connsiteY2" fmla="*/ 1114625 h 1731718"/>
                              <a:gd name="connsiteX3" fmla="*/ 2685932 w 2863225"/>
                              <a:gd name="connsiteY3" fmla="*/ 1153169 h 1731718"/>
                              <a:gd name="connsiteX4" fmla="*/ 2848141 w 2863225"/>
                              <a:gd name="connsiteY4" fmla="*/ 1081850 h 1731718"/>
                              <a:gd name="connsiteX5" fmla="*/ 2863225 w 2863225"/>
                              <a:gd name="connsiteY5" fmla="*/ 1073303 h 1731718"/>
                              <a:gd name="connsiteX6" fmla="*/ 2863225 w 2863225"/>
                              <a:gd name="connsiteY6" fmla="*/ 1082217 h 1731718"/>
                              <a:gd name="connsiteX7" fmla="*/ 2851661 w 2863225"/>
                              <a:gd name="connsiteY7" fmla="*/ 1088769 h 1731718"/>
                              <a:gd name="connsiteX8" fmla="*/ 2688726 w 2863225"/>
                              <a:gd name="connsiteY8" fmla="*/ 1160408 h 1731718"/>
                              <a:gd name="connsiteX9" fmla="*/ 1356687 w 2863225"/>
                              <a:gd name="connsiteY9" fmla="*/ 1121673 h 1731718"/>
                              <a:gd name="connsiteX10" fmla="*/ 442223 w 2863225"/>
                              <a:gd name="connsiteY10" fmla="*/ 152409 h 1731718"/>
                              <a:gd name="connsiteX11" fmla="*/ 232102 w 2863225"/>
                              <a:gd name="connsiteY11" fmla="*/ 7693 h 1731718"/>
                              <a:gd name="connsiteX12" fmla="*/ 232102 w 2863225"/>
                              <a:gd name="connsiteY12" fmla="*/ 7756 h 1731718"/>
                              <a:gd name="connsiteX13" fmla="*/ 152473 w 2863225"/>
                              <a:gd name="connsiteY13" fmla="*/ 22425 h 1731718"/>
                              <a:gd name="connsiteX14" fmla="*/ 22488 w 2863225"/>
                              <a:gd name="connsiteY14" fmla="*/ 312175 h 1731718"/>
                              <a:gd name="connsiteX15" fmla="*/ 486673 w 2863225"/>
                              <a:gd name="connsiteY15" fmla="*/ 1047759 h 1731718"/>
                              <a:gd name="connsiteX16" fmla="*/ 1172854 w 2863225"/>
                              <a:gd name="connsiteY16" fmla="*/ 1531439 h 1731718"/>
                              <a:gd name="connsiteX17" fmla="*/ 1990353 w 2863225"/>
                              <a:gd name="connsiteY17" fmla="*/ 1722447 h 1731718"/>
                              <a:gd name="connsiteX18" fmla="*/ 2070744 w 2863225"/>
                              <a:gd name="connsiteY18" fmla="*/ 1723907 h 1731718"/>
                              <a:gd name="connsiteX19" fmla="*/ 2848493 w 2863225"/>
                              <a:gd name="connsiteY19" fmla="*/ 1580143 h 1731718"/>
                              <a:gd name="connsiteX20" fmla="*/ 2863225 w 2863225"/>
                              <a:gd name="connsiteY20" fmla="*/ 1573691 h 1731718"/>
                              <a:gd name="connsiteX21" fmla="*/ 2863225 w 2863225"/>
                              <a:gd name="connsiteY21" fmla="*/ 1582152 h 1731718"/>
                              <a:gd name="connsiteX22" fmla="*/ 2851286 w 2863225"/>
                              <a:gd name="connsiteY22" fmla="*/ 1587382 h 1731718"/>
                              <a:gd name="connsiteX23" fmla="*/ 2070808 w 2863225"/>
                              <a:gd name="connsiteY23" fmla="*/ 1731654 h 1731718"/>
                              <a:gd name="connsiteX24" fmla="*/ 2070681 w 2863225"/>
                              <a:gd name="connsiteY24" fmla="*/ 1731718 h 1731718"/>
                              <a:gd name="connsiteX25" fmla="*/ 1990036 w 2863225"/>
                              <a:gd name="connsiteY25" fmla="*/ 1730257 h 1731718"/>
                              <a:gd name="connsiteX26" fmla="*/ 1169616 w 2863225"/>
                              <a:gd name="connsiteY26" fmla="*/ 1538551 h 1731718"/>
                              <a:gd name="connsiteX27" fmla="*/ 481022 w 2863225"/>
                              <a:gd name="connsiteY27" fmla="*/ 1053157 h 1731718"/>
                              <a:gd name="connsiteX28" fmla="*/ 15186 w 2863225"/>
                              <a:gd name="connsiteY28" fmla="*/ 314969 h 1731718"/>
                              <a:gd name="connsiteX29" fmla="*/ 149679 w 2863225"/>
                              <a:gd name="connsiteY29" fmla="*/ 15186 h 1731718"/>
                              <a:gd name="connsiteX30" fmla="*/ 240633 w 2863225"/>
                              <a:gd name="connsiteY30" fmla="*/ 160 h 1731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63225" h="1731718">
                                <a:moveTo>
                                  <a:pt x="240633" y="160"/>
                                </a:moveTo>
                                <a:cubicBezTo>
                                  <a:pt x="331102" y="3529"/>
                                  <a:pt x="415267" y="59906"/>
                                  <a:pt x="449462" y="149679"/>
                                </a:cubicBezTo>
                                <a:cubicBezTo>
                                  <a:pt x="614118" y="582431"/>
                                  <a:pt x="937460" y="925077"/>
                                  <a:pt x="1359862" y="1114625"/>
                                </a:cubicBezTo>
                                <a:cubicBezTo>
                                  <a:pt x="1782264" y="1304172"/>
                                  <a:pt x="2253243" y="1317888"/>
                                  <a:pt x="2685932" y="1153169"/>
                                </a:cubicBezTo>
                                <a:cubicBezTo>
                                  <a:pt x="2741760" y="1131925"/>
                                  <a:pt x="2795858" y="1108089"/>
                                  <a:pt x="2848141" y="1081850"/>
                                </a:cubicBezTo>
                                <a:lnTo>
                                  <a:pt x="2863225" y="1073303"/>
                                </a:lnTo>
                                <a:lnTo>
                                  <a:pt x="2863225" y="1082217"/>
                                </a:lnTo>
                                <a:lnTo>
                                  <a:pt x="2851661" y="1088769"/>
                                </a:lnTo>
                                <a:cubicBezTo>
                                  <a:pt x="2799144" y="1115125"/>
                                  <a:pt x="2744804" y="1139068"/>
                                  <a:pt x="2688726" y="1160408"/>
                                </a:cubicBezTo>
                                <a:cubicBezTo>
                                  <a:pt x="2254069" y="1325826"/>
                                  <a:pt x="1781057" y="1312046"/>
                                  <a:pt x="1356687" y="1121673"/>
                                </a:cubicBezTo>
                                <a:cubicBezTo>
                                  <a:pt x="932380" y="931300"/>
                                  <a:pt x="607641" y="587067"/>
                                  <a:pt x="442223" y="152409"/>
                                </a:cubicBezTo>
                                <a:cubicBezTo>
                                  <a:pt x="408124" y="62874"/>
                                  <a:pt x="322653" y="7693"/>
                                  <a:pt x="232102" y="7693"/>
                                </a:cubicBezTo>
                                <a:lnTo>
                                  <a:pt x="232102" y="7756"/>
                                </a:lnTo>
                                <a:cubicBezTo>
                                  <a:pt x="205622" y="7756"/>
                                  <a:pt x="178698" y="12455"/>
                                  <a:pt x="152473" y="22425"/>
                                </a:cubicBezTo>
                                <a:cubicBezTo>
                                  <a:pt x="36712" y="66494"/>
                                  <a:pt x="-21581" y="196478"/>
                                  <a:pt x="22488" y="312175"/>
                                </a:cubicBezTo>
                                <a:cubicBezTo>
                                  <a:pt x="127581" y="588400"/>
                                  <a:pt x="283791" y="835923"/>
                                  <a:pt x="486673" y="1047759"/>
                                </a:cubicBezTo>
                                <a:cubicBezTo>
                                  <a:pt x="682571" y="1252293"/>
                                  <a:pt x="913393" y="1415043"/>
                                  <a:pt x="1172854" y="1531439"/>
                                </a:cubicBezTo>
                                <a:cubicBezTo>
                                  <a:pt x="1432315" y="1647834"/>
                                  <a:pt x="1707334" y="1712160"/>
                                  <a:pt x="1990353" y="1722447"/>
                                </a:cubicBezTo>
                                <a:cubicBezTo>
                                  <a:pt x="2017023" y="1723399"/>
                                  <a:pt x="2044074" y="1723907"/>
                                  <a:pt x="2070744" y="1723907"/>
                                </a:cubicBezTo>
                                <a:cubicBezTo>
                                  <a:pt x="2336174" y="1723907"/>
                                  <a:pt x="2597858" y="1675520"/>
                                  <a:pt x="2848493" y="1580143"/>
                                </a:cubicBezTo>
                                <a:lnTo>
                                  <a:pt x="2863225" y="1573691"/>
                                </a:lnTo>
                                <a:lnTo>
                                  <a:pt x="2863225" y="1582152"/>
                                </a:lnTo>
                                <a:lnTo>
                                  <a:pt x="2851286" y="1587382"/>
                                </a:lnTo>
                                <a:cubicBezTo>
                                  <a:pt x="2599763" y="1683077"/>
                                  <a:pt x="2337127" y="1731654"/>
                                  <a:pt x="2070808" y="1731654"/>
                                </a:cubicBezTo>
                                <a:lnTo>
                                  <a:pt x="2070681" y="1731718"/>
                                </a:lnTo>
                                <a:cubicBezTo>
                                  <a:pt x="2043947" y="1731718"/>
                                  <a:pt x="2016769" y="1731210"/>
                                  <a:pt x="1990036" y="1730257"/>
                                </a:cubicBezTo>
                                <a:cubicBezTo>
                                  <a:pt x="1706000" y="1719907"/>
                                  <a:pt x="1429966" y="1655391"/>
                                  <a:pt x="1169616" y="1538551"/>
                                </a:cubicBezTo>
                                <a:cubicBezTo>
                                  <a:pt x="909266" y="1421711"/>
                                  <a:pt x="677554" y="1258389"/>
                                  <a:pt x="481022" y="1053157"/>
                                </a:cubicBezTo>
                                <a:cubicBezTo>
                                  <a:pt x="277441" y="840559"/>
                                  <a:pt x="120659" y="592147"/>
                                  <a:pt x="15186" y="314969"/>
                                </a:cubicBezTo>
                                <a:cubicBezTo>
                                  <a:pt x="-30344" y="195272"/>
                                  <a:pt x="29981" y="60779"/>
                                  <a:pt x="149679" y="15186"/>
                                </a:cubicBezTo>
                                <a:cubicBezTo>
                                  <a:pt x="179619" y="3804"/>
                                  <a:pt x="210476" y="-963"/>
                                  <a:pt x="240633" y="160"/>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38293061" name="Freeform: Shape 26"/>
                        <wps:cNvSpPr/>
                        <wps:spPr>
                          <a:xfrm>
                            <a:off x="713656" y="3247279"/>
                            <a:ext cx="2863299" cy="1731792"/>
                          </a:xfrm>
                          <a:custGeom>
                            <a:avLst/>
                            <a:gdLst>
                              <a:gd name="connsiteX0" fmla="*/ 240779 w 2863299"/>
                              <a:gd name="connsiteY0" fmla="*/ 154 h 1731792"/>
                              <a:gd name="connsiteX1" fmla="*/ 449537 w 2863299"/>
                              <a:gd name="connsiteY1" fmla="*/ 149753 h 1731792"/>
                              <a:gd name="connsiteX2" fmla="*/ 1359936 w 2863299"/>
                              <a:gd name="connsiteY2" fmla="*/ 1114699 h 1731792"/>
                              <a:gd name="connsiteX3" fmla="*/ 2686006 w 2863299"/>
                              <a:gd name="connsiteY3" fmla="*/ 1153243 h 1731792"/>
                              <a:gd name="connsiteX4" fmla="*/ 2848215 w 2863299"/>
                              <a:gd name="connsiteY4" fmla="*/ 1081924 h 1731792"/>
                              <a:gd name="connsiteX5" fmla="*/ 2863299 w 2863299"/>
                              <a:gd name="connsiteY5" fmla="*/ 1073377 h 1731792"/>
                              <a:gd name="connsiteX6" fmla="*/ 2863299 w 2863299"/>
                              <a:gd name="connsiteY6" fmla="*/ 1582228 h 1731792"/>
                              <a:gd name="connsiteX7" fmla="*/ 2851361 w 2863299"/>
                              <a:gd name="connsiteY7" fmla="*/ 1587457 h 1731792"/>
                              <a:gd name="connsiteX8" fmla="*/ 2070882 w 2863299"/>
                              <a:gd name="connsiteY8" fmla="*/ 1731729 h 1731792"/>
                              <a:gd name="connsiteX9" fmla="*/ 2070755 w 2863299"/>
                              <a:gd name="connsiteY9" fmla="*/ 1731792 h 1731792"/>
                              <a:gd name="connsiteX10" fmla="*/ 1990110 w 2863299"/>
                              <a:gd name="connsiteY10" fmla="*/ 1730332 h 1731792"/>
                              <a:gd name="connsiteX11" fmla="*/ 1169690 w 2863299"/>
                              <a:gd name="connsiteY11" fmla="*/ 1538625 h 1731792"/>
                              <a:gd name="connsiteX12" fmla="*/ 481096 w 2863299"/>
                              <a:gd name="connsiteY12" fmla="*/ 1053231 h 1731792"/>
                              <a:gd name="connsiteX13" fmla="*/ 15260 w 2863299"/>
                              <a:gd name="connsiteY13" fmla="*/ 315043 h 1731792"/>
                              <a:gd name="connsiteX14" fmla="*/ 149753 w 2863299"/>
                              <a:gd name="connsiteY14" fmla="*/ 15260 h 1731792"/>
                              <a:gd name="connsiteX15" fmla="*/ 240779 w 2863299"/>
                              <a:gd name="connsiteY15" fmla="*/ 154 h 1731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863299" h="1731792">
                                <a:moveTo>
                                  <a:pt x="240779" y="154"/>
                                </a:moveTo>
                                <a:cubicBezTo>
                                  <a:pt x="331260" y="3461"/>
                                  <a:pt x="415294" y="59837"/>
                                  <a:pt x="449537" y="149753"/>
                                </a:cubicBezTo>
                                <a:cubicBezTo>
                                  <a:pt x="614192" y="582442"/>
                                  <a:pt x="937534" y="925152"/>
                                  <a:pt x="1359936" y="1114699"/>
                                </a:cubicBezTo>
                                <a:cubicBezTo>
                                  <a:pt x="1782338" y="1304247"/>
                                  <a:pt x="2253318" y="1317963"/>
                                  <a:pt x="2686006" y="1153243"/>
                                </a:cubicBezTo>
                                <a:cubicBezTo>
                                  <a:pt x="2741834" y="1131999"/>
                                  <a:pt x="2795932" y="1108163"/>
                                  <a:pt x="2848215" y="1081924"/>
                                </a:cubicBezTo>
                                <a:lnTo>
                                  <a:pt x="2863299" y="1073377"/>
                                </a:lnTo>
                                <a:lnTo>
                                  <a:pt x="2863299" y="1582228"/>
                                </a:lnTo>
                                <a:lnTo>
                                  <a:pt x="2851361" y="1587457"/>
                                </a:lnTo>
                                <a:cubicBezTo>
                                  <a:pt x="2599519" y="1683278"/>
                                  <a:pt x="2337328" y="1731729"/>
                                  <a:pt x="2070882" y="1731729"/>
                                </a:cubicBezTo>
                                <a:lnTo>
                                  <a:pt x="2070755" y="1731792"/>
                                </a:lnTo>
                                <a:cubicBezTo>
                                  <a:pt x="2043895" y="1731792"/>
                                  <a:pt x="2017034" y="1731284"/>
                                  <a:pt x="1990110" y="1730332"/>
                                </a:cubicBezTo>
                                <a:cubicBezTo>
                                  <a:pt x="1706075" y="1719981"/>
                                  <a:pt x="1430040" y="1655465"/>
                                  <a:pt x="1169690" y="1538625"/>
                                </a:cubicBezTo>
                                <a:cubicBezTo>
                                  <a:pt x="909340" y="1421785"/>
                                  <a:pt x="677629" y="1258463"/>
                                  <a:pt x="481096" y="1053231"/>
                                </a:cubicBezTo>
                                <a:cubicBezTo>
                                  <a:pt x="277515" y="840633"/>
                                  <a:pt x="120733" y="592221"/>
                                  <a:pt x="15260" y="315043"/>
                                </a:cubicBezTo>
                                <a:cubicBezTo>
                                  <a:pt x="-30396" y="195155"/>
                                  <a:pt x="29865" y="60917"/>
                                  <a:pt x="149753" y="15260"/>
                                </a:cubicBezTo>
                                <a:cubicBezTo>
                                  <a:pt x="179741" y="3846"/>
                                  <a:pt x="210618" y="-948"/>
                                  <a:pt x="240779" y="154"/>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63500" dist="50800" dir="2700000">
                              <a:prstClr val="black">
                                <a:alpha val="50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6361424" name="Freeform: Shape 32"/>
                        <wps:cNvSpPr/>
                        <wps:spPr>
                          <a:xfrm>
                            <a:off x="1156969" y="1154337"/>
                            <a:ext cx="2419985" cy="3252470"/>
                          </a:xfrm>
                          <a:custGeom>
                            <a:avLst/>
                            <a:gdLst>
                              <a:gd name="connsiteX0" fmla="*/ 1626235 w 2419985"/>
                              <a:gd name="connsiteY0" fmla="*/ 0 h 3252470"/>
                              <a:gd name="connsiteX1" fmla="*/ 2391876 w 2419985"/>
                              <a:gd name="connsiteY1" fmla="*/ 190627 h 3252470"/>
                              <a:gd name="connsiteX2" fmla="*/ 2419985 w 2419985"/>
                              <a:gd name="connsiteY2" fmla="*/ 207496 h 3252470"/>
                              <a:gd name="connsiteX3" fmla="*/ 2419985 w 2419985"/>
                              <a:gd name="connsiteY3" fmla="*/ 780465 h 3252470"/>
                              <a:gd name="connsiteX4" fmla="*/ 2364703 w 2419985"/>
                              <a:gd name="connsiteY4" fmla="*/ 730211 h 3252470"/>
                              <a:gd name="connsiteX5" fmla="*/ 1626235 w 2419985"/>
                              <a:gd name="connsiteY5" fmla="*/ 464630 h 3252470"/>
                              <a:gd name="connsiteX6" fmla="*/ 464629 w 2419985"/>
                              <a:gd name="connsiteY6" fmla="*/ 1626235 h 3252470"/>
                              <a:gd name="connsiteX7" fmla="*/ 1626235 w 2419985"/>
                              <a:gd name="connsiteY7" fmla="*/ 2787841 h 3252470"/>
                              <a:gd name="connsiteX8" fmla="*/ 2364703 w 2419985"/>
                              <a:gd name="connsiteY8" fmla="*/ 2522260 h 3252470"/>
                              <a:gd name="connsiteX9" fmla="*/ 2419985 w 2419985"/>
                              <a:gd name="connsiteY9" fmla="*/ 2472006 h 3252470"/>
                              <a:gd name="connsiteX10" fmla="*/ 2419985 w 2419985"/>
                              <a:gd name="connsiteY10" fmla="*/ 3044975 h 3252470"/>
                              <a:gd name="connsiteX11" fmla="*/ 2391876 w 2419985"/>
                              <a:gd name="connsiteY11" fmla="*/ 3061843 h 3252470"/>
                              <a:gd name="connsiteX12" fmla="*/ 1626235 w 2419985"/>
                              <a:gd name="connsiteY12" fmla="*/ 3252470 h 3252470"/>
                              <a:gd name="connsiteX13" fmla="*/ 476313 w 2419985"/>
                              <a:gd name="connsiteY13" fmla="*/ 2776157 h 3252470"/>
                              <a:gd name="connsiteX14" fmla="*/ 0 w 2419985"/>
                              <a:gd name="connsiteY14" fmla="*/ 1626235 h 3252470"/>
                              <a:gd name="connsiteX15" fmla="*/ 476313 w 2419985"/>
                              <a:gd name="connsiteY15" fmla="*/ 476314 h 3252470"/>
                              <a:gd name="connsiteX16" fmla="*/ 1626235 w 2419985"/>
                              <a:gd name="connsiteY16" fmla="*/ 0 h 3252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419985" h="3252470">
                                <a:moveTo>
                                  <a:pt x="1626235" y="0"/>
                                </a:moveTo>
                                <a:cubicBezTo>
                                  <a:pt x="1897737" y="0"/>
                                  <a:pt x="2159069" y="66080"/>
                                  <a:pt x="2391876" y="190627"/>
                                </a:cubicBezTo>
                                <a:lnTo>
                                  <a:pt x="2419985" y="207496"/>
                                </a:lnTo>
                                <a:lnTo>
                                  <a:pt x="2419985" y="780465"/>
                                </a:lnTo>
                                <a:lnTo>
                                  <a:pt x="2364703" y="730211"/>
                                </a:lnTo>
                                <a:cubicBezTo>
                                  <a:pt x="2163832" y="564368"/>
                                  <a:pt x="1906464" y="464630"/>
                                  <a:pt x="1626235" y="464630"/>
                                </a:cubicBezTo>
                                <a:cubicBezTo>
                                  <a:pt x="985710" y="464630"/>
                                  <a:pt x="464629" y="985711"/>
                                  <a:pt x="464629" y="1626235"/>
                                </a:cubicBezTo>
                                <a:cubicBezTo>
                                  <a:pt x="464629" y="2266760"/>
                                  <a:pt x="985710" y="2787841"/>
                                  <a:pt x="1626235" y="2787841"/>
                                </a:cubicBezTo>
                                <a:cubicBezTo>
                                  <a:pt x="1906464" y="2787841"/>
                                  <a:pt x="2163832" y="2688103"/>
                                  <a:pt x="2364703" y="2522260"/>
                                </a:cubicBezTo>
                                <a:lnTo>
                                  <a:pt x="2419985" y="2472006"/>
                                </a:lnTo>
                                <a:lnTo>
                                  <a:pt x="2419985" y="3044975"/>
                                </a:lnTo>
                                <a:lnTo>
                                  <a:pt x="2391876" y="3061843"/>
                                </a:lnTo>
                                <a:cubicBezTo>
                                  <a:pt x="2159069" y="3186391"/>
                                  <a:pt x="1897737" y="3252470"/>
                                  <a:pt x="1626235" y="3252470"/>
                                </a:cubicBezTo>
                                <a:cubicBezTo>
                                  <a:pt x="1191832" y="3252470"/>
                                  <a:pt x="783463" y="3083306"/>
                                  <a:pt x="476313" y="2776157"/>
                                </a:cubicBezTo>
                                <a:cubicBezTo>
                                  <a:pt x="169164" y="2469007"/>
                                  <a:pt x="0" y="2060638"/>
                                  <a:pt x="0" y="1626235"/>
                                </a:cubicBezTo>
                                <a:cubicBezTo>
                                  <a:pt x="0" y="1191832"/>
                                  <a:pt x="169164" y="783463"/>
                                  <a:pt x="476313" y="476314"/>
                                </a:cubicBezTo>
                                <a:cubicBezTo>
                                  <a:pt x="783463" y="169164"/>
                                  <a:pt x="1191832" y="0"/>
                                  <a:pt x="1626235"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47134044" name="Freeform: Shape 34"/>
                        <wps:cNvSpPr/>
                        <wps:spPr>
                          <a:xfrm>
                            <a:off x="804248" y="582166"/>
                            <a:ext cx="2772706" cy="1528528"/>
                          </a:xfrm>
                          <a:custGeom>
                            <a:avLst/>
                            <a:gdLst>
                              <a:gd name="connsiteX0" fmla="*/ 1936010 w 2772706"/>
                              <a:gd name="connsiteY0" fmla="*/ 417 h 1528528"/>
                              <a:gd name="connsiteX1" fmla="*/ 2148057 w 2772706"/>
                              <a:gd name="connsiteY1" fmla="*/ 6515 h 1528528"/>
                              <a:gd name="connsiteX2" fmla="*/ 2579039 w 2772706"/>
                              <a:gd name="connsiteY2" fmla="*/ 83485 h 1528528"/>
                              <a:gd name="connsiteX3" fmla="*/ 2772706 w 2772706"/>
                              <a:gd name="connsiteY3" fmla="*/ 149339 h 1528528"/>
                              <a:gd name="connsiteX4" fmla="*/ 2772706 w 2772706"/>
                              <a:gd name="connsiteY4" fmla="*/ 157430 h 1528528"/>
                              <a:gd name="connsiteX5" fmla="*/ 2576951 w 2772706"/>
                              <a:gd name="connsiteY5" fmla="*/ 90859 h 1528528"/>
                              <a:gd name="connsiteX6" fmla="*/ 2147485 w 2772706"/>
                              <a:gd name="connsiteY6" fmla="*/ 14135 h 1528528"/>
                              <a:gd name="connsiteX7" fmla="*/ 1313603 w 2772706"/>
                              <a:gd name="connsiteY7" fmla="*/ 111607 h 1528528"/>
                              <a:gd name="connsiteX8" fmla="*/ 577130 w 2772706"/>
                              <a:gd name="connsiteY8" fmla="*/ 514705 h 1528528"/>
                              <a:gd name="connsiteX9" fmla="*/ 32808 w 2772706"/>
                              <a:gd name="connsiteY9" fmla="*/ 1193203 h 1528528"/>
                              <a:gd name="connsiteX10" fmla="*/ 18393 w 2772706"/>
                              <a:gd name="connsiteY10" fmla="*/ 1364462 h 1528528"/>
                              <a:gd name="connsiteX11" fmla="*/ 129265 w 2772706"/>
                              <a:gd name="connsiteY11" fmla="*/ 1495780 h 1528528"/>
                              <a:gd name="connsiteX12" fmla="*/ 431842 w 2772706"/>
                              <a:gd name="connsiteY12" fmla="*/ 1399324 h 1528528"/>
                              <a:gd name="connsiteX13" fmla="*/ 1449938 w 2772706"/>
                              <a:gd name="connsiteY13" fmla="*/ 539534 h 1528528"/>
                              <a:gd name="connsiteX14" fmla="*/ 1980671 w 2772706"/>
                              <a:gd name="connsiteY14" fmla="*/ 456412 h 1528528"/>
                              <a:gd name="connsiteX15" fmla="*/ 1980925 w 2772706"/>
                              <a:gd name="connsiteY15" fmla="*/ 456476 h 1528528"/>
                              <a:gd name="connsiteX16" fmla="*/ 2586304 w 2772706"/>
                              <a:gd name="connsiteY16" fmla="*/ 566418 h 1528528"/>
                              <a:gd name="connsiteX17" fmla="*/ 2772706 w 2772706"/>
                              <a:gd name="connsiteY17" fmla="*/ 649180 h 1528528"/>
                              <a:gd name="connsiteX18" fmla="*/ 2772706 w 2772706"/>
                              <a:gd name="connsiteY18" fmla="*/ 657624 h 1528528"/>
                              <a:gd name="connsiteX19" fmla="*/ 2617606 w 2772706"/>
                              <a:gd name="connsiteY19" fmla="*/ 586846 h 1528528"/>
                              <a:gd name="connsiteX20" fmla="*/ 1452478 w 2772706"/>
                              <a:gd name="connsiteY20" fmla="*/ 546963 h 1528528"/>
                              <a:gd name="connsiteX21" fmla="*/ 438890 w 2772706"/>
                              <a:gd name="connsiteY21" fmla="*/ 1402880 h 1528528"/>
                              <a:gd name="connsiteX22" fmla="*/ 125835 w 2772706"/>
                              <a:gd name="connsiteY22" fmla="*/ 1502638 h 1528528"/>
                              <a:gd name="connsiteX23" fmla="*/ 11091 w 2772706"/>
                              <a:gd name="connsiteY23" fmla="*/ 1366812 h 1528528"/>
                              <a:gd name="connsiteX24" fmla="*/ 26014 w 2772706"/>
                              <a:gd name="connsiteY24" fmla="*/ 1189647 h 1528528"/>
                              <a:gd name="connsiteX25" fmla="*/ 572240 w 2772706"/>
                              <a:gd name="connsiteY25" fmla="*/ 508800 h 1528528"/>
                              <a:gd name="connsiteX26" fmla="*/ 1311253 w 2772706"/>
                              <a:gd name="connsiteY26" fmla="*/ 104305 h 1528528"/>
                              <a:gd name="connsiteX27" fmla="*/ 1936010 w 2772706"/>
                              <a:gd name="connsiteY27" fmla="*/ 417 h 1528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772706" h="1528528">
                                <a:moveTo>
                                  <a:pt x="1936010" y="417"/>
                                </a:moveTo>
                                <a:cubicBezTo>
                                  <a:pt x="2006500" y="-958"/>
                                  <a:pt x="2077223" y="1070"/>
                                  <a:pt x="2148057" y="6515"/>
                                </a:cubicBezTo>
                                <a:cubicBezTo>
                                  <a:pt x="2294805" y="17786"/>
                                  <a:pt x="2438791" y="43535"/>
                                  <a:pt x="2579039" y="83485"/>
                                </a:cubicBezTo>
                                <a:lnTo>
                                  <a:pt x="2772706" y="149339"/>
                                </a:lnTo>
                                <a:lnTo>
                                  <a:pt x="2772706" y="157430"/>
                                </a:lnTo>
                                <a:lnTo>
                                  <a:pt x="2576951" y="90859"/>
                                </a:lnTo>
                                <a:cubicBezTo>
                                  <a:pt x="2437204" y="51044"/>
                                  <a:pt x="2293725" y="25375"/>
                                  <a:pt x="2147485" y="14135"/>
                                </a:cubicBezTo>
                                <a:cubicBezTo>
                                  <a:pt x="1865101" y="-7582"/>
                                  <a:pt x="1584558" y="25247"/>
                                  <a:pt x="1313603" y="111607"/>
                                </a:cubicBezTo>
                                <a:cubicBezTo>
                                  <a:pt x="1042648" y="197967"/>
                                  <a:pt x="794872" y="333603"/>
                                  <a:pt x="577130" y="514705"/>
                                </a:cubicBezTo>
                                <a:cubicBezTo>
                                  <a:pt x="351641" y="702284"/>
                                  <a:pt x="168508" y="930567"/>
                                  <a:pt x="32808" y="1193203"/>
                                </a:cubicBezTo>
                                <a:cubicBezTo>
                                  <a:pt x="5249" y="1246479"/>
                                  <a:pt x="169" y="1307312"/>
                                  <a:pt x="18393" y="1364462"/>
                                </a:cubicBezTo>
                                <a:cubicBezTo>
                                  <a:pt x="36618" y="1421612"/>
                                  <a:pt x="75988" y="1468285"/>
                                  <a:pt x="129265" y="1495780"/>
                                </a:cubicBezTo>
                                <a:cubicBezTo>
                                  <a:pt x="239247" y="1552613"/>
                                  <a:pt x="375009" y="1509306"/>
                                  <a:pt x="431842" y="1399324"/>
                                </a:cubicBezTo>
                                <a:cubicBezTo>
                                  <a:pt x="645265" y="986129"/>
                                  <a:pt x="1006834" y="680821"/>
                                  <a:pt x="1449938" y="539534"/>
                                </a:cubicBezTo>
                                <a:cubicBezTo>
                                  <a:pt x="1624182" y="483971"/>
                                  <a:pt x="1802871" y="456412"/>
                                  <a:pt x="1980671" y="456412"/>
                                </a:cubicBezTo>
                                <a:lnTo>
                                  <a:pt x="1980925" y="456476"/>
                                </a:lnTo>
                                <a:cubicBezTo>
                                  <a:pt x="2186665" y="456476"/>
                                  <a:pt x="2391155" y="493338"/>
                                  <a:pt x="2586304" y="566418"/>
                                </a:cubicBezTo>
                                <a:lnTo>
                                  <a:pt x="2772706" y="649180"/>
                                </a:lnTo>
                                <a:lnTo>
                                  <a:pt x="2772706" y="657624"/>
                                </a:lnTo>
                                <a:lnTo>
                                  <a:pt x="2617606" y="586846"/>
                                </a:lnTo>
                                <a:cubicBezTo>
                                  <a:pt x="2246133" y="438846"/>
                                  <a:pt x="1838414" y="423893"/>
                                  <a:pt x="1452478" y="546963"/>
                                </a:cubicBezTo>
                                <a:cubicBezTo>
                                  <a:pt x="1011343" y="687552"/>
                                  <a:pt x="651361" y="991590"/>
                                  <a:pt x="438890" y="1402880"/>
                                </a:cubicBezTo>
                                <a:cubicBezTo>
                                  <a:pt x="380090" y="1516672"/>
                                  <a:pt x="239691" y="1561439"/>
                                  <a:pt x="125835" y="1502638"/>
                                </a:cubicBezTo>
                                <a:cubicBezTo>
                                  <a:pt x="70717" y="1474127"/>
                                  <a:pt x="29951" y="1425930"/>
                                  <a:pt x="11091" y="1366812"/>
                                </a:cubicBezTo>
                                <a:cubicBezTo>
                                  <a:pt x="-7769" y="1307693"/>
                                  <a:pt x="-2435" y="1244765"/>
                                  <a:pt x="26014" y="1189647"/>
                                </a:cubicBezTo>
                                <a:cubicBezTo>
                                  <a:pt x="162158" y="926122"/>
                                  <a:pt x="345927" y="697014"/>
                                  <a:pt x="572240" y="508800"/>
                                </a:cubicBezTo>
                                <a:cubicBezTo>
                                  <a:pt x="790744" y="327063"/>
                                  <a:pt x="1039410" y="190919"/>
                                  <a:pt x="1311253" y="104305"/>
                                </a:cubicBezTo>
                                <a:cubicBezTo>
                                  <a:pt x="1515183" y="39297"/>
                                  <a:pt x="1724543" y="4542"/>
                                  <a:pt x="1936010" y="417"/>
                                </a:cubicBezTo>
                                <a:close/>
                              </a:path>
                            </a:pathLst>
                          </a:custGeom>
                          <a:solidFill>
                            <a:srgbClr val="FFFFFF">
                              <a:alpha val="50000"/>
                            </a:srgbClr>
                          </a:solidFill>
                          <a:ln w="0" cap="flat">
                            <a:solidFill>
                              <a:srgbClr val="FFFFFF">
                                <a:alpha val="25000"/>
                              </a:srgbClr>
                            </a:solidFill>
                            <a:prstDash val="solid"/>
                            <a:miter/>
                          </a:ln>
                        </wps:spPr>
                        <wps:bodyPr rtlCol="0" anchor="ctr"/>
                      </wps:wsp>
                      <wps:wsp>
                        <wps:cNvPr id="921481896" name="Freeform: Shape 46"/>
                        <wps:cNvSpPr/>
                        <wps:spPr>
                          <a:xfrm>
                            <a:off x="804457" y="582039"/>
                            <a:ext cx="2772497" cy="1528684"/>
                          </a:xfrm>
                          <a:custGeom>
                            <a:avLst/>
                            <a:gdLst>
                              <a:gd name="connsiteX0" fmla="*/ 1935964 w 2772497"/>
                              <a:gd name="connsiteY0" fmla="*/ 417 h 1528684"/>
                              <a:gd name="connsiteX1" fmla="*/ 2148037 w 2772497"/>
                              <a:gd name="connsiteY1" fmla="*/ 6515 h 1528684"/>
                              <a:gd name="connsiteX2" fmla="*/ 2579020 w 2772497"/>
                              <a:gd name="connsiteY2" fmla="*/ 83485 h 1528684"/>
                              <a:gd name="connsiteX3" fmla="*/ 2772497 w 2772497"/>
                              <a:gd name="connsiteY3" fmla="*/ 149275 h 1528684"/>
                              <a:gd name="connsiteX4" fmla="*/ 2772497 w 2772497"/>
                              <a:gd name="connsiteY4" fmla="*/ 657629 h 1528684"/>
                              <a:gd name="connsiteX5" fmla="*/ 2617526 w 2772497"/>
                              <a:gd name="connsiteY5" fmla="*/ 586909 h 1528684"/>
                              <a:gd name="connsiteX6" fmla="*/ 1452395 w 2772497"/>
                              <a:gd name="connsiteY6" fmla="*/ 547027 h 1528684"/>
                              <a:gd name="connsiteX7" fmla="*/ 438808 w 2772497"/>
                              <a:gd name="connsiteY7" fmla="*/ 1402943 h 1528684"/>
                              <a:gd name="connsiteX8" fmla="*/ 125753 w 2772497"/>
                              <a:gd name="connsiteY8" fmla="*/ 1502702 h 1528684"/>
                              <a:gd name="connsiteX9" fmla="*/ 25994 w 2772497"/>
                              <a:gd name="connsiteY9" fmla="*/ 1189647 h 1528684"/>
                              <a:gd name="connsiteX10" fmla="*/ 572221 w 2772497"/>
                              <a:gd name="connsiteY10" fmla="*/ 508800 h 1528684"/>
                              <a:gd name="connsiteX11" fmla="*/ 1311234 w 2772497"/>
                              <a:gd name="connsiteY11" fmla="*/ 104305 h 1528684"/>
                              <a:gd name="connsiteX12" fmla="*/ 1935964 w 2772497"/>
                              <a:gd name="connsiteY12" fmla="*/ 417 h 1528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72497" h="1528684">
                                <a:moveTo>
                                  <a:pt x="1935964" y="417"/>
                                </a:moveTo>
                                <a:cubicBezTo>
                                  <a:pt x="2006456" y="-958"/>
                                  <a:pt x="2077187" y="1070"/>
                                  <a:pt x="2148037" y="6515"/>
                                </a:cubicBezTo>
                                <a:cubicBezTo>
                                  <a:pt x="2294786" y="17786"/>
                                  <a:pt x="2438772" y="43535"/>
                                  <a:pt x="2579020" y="83485"/>
                                </a:cubicBezTo>
                                <a:lnTo>
                                  <a:pt x="2772497" y="149275"/>
                                </a:lnTo>
                                <a:lnTo>
                                  <a:pt x="2772497" y="657629"/>
                                </a:lnTo>
                                <a:lnTo>
                                  <a:pt x="2617526" y="586909"/>
                                </a:lnTo>
                                <a:cubicBezTo>
                                  <a:pt x="2246064" y="438909"/>
                                  <a:pt x="1838387" y="423956"/>
                                  <a:pt x="1452395" y="547027"/>
                                </a:cubicBezTo>
                                <a:cubicBezTo>
                                  <a:pt x="1011260" y="687616"/>
                                  <a:pt x="651279" y="991654"/>
                                  <a:pt x="438808" y="1402943"/>
                                </a:cubicBezTo>
                                <a:cubicBezTo>
                                  <a:pt x="379943" y="1516926"/>
                                  <a:pt x="239799" y="1561630"/>
                                  <a:pt x="125753" y="1502702"/>
                                </a:cubicBezTo>
                                <a:cubicBezTo>
                                  <a:pt x="11707" y="1443774"/>
                                  <a:pt x="-32934" y="1303693"/>
                                  <a:pt x="25994" y="1189647"/>
                                </a:cubicBezTo>
                                <a:cubicBezTo>
                                  <a:pt x="162138" y="926122"/>
                                  <a:pt x="345907" y="697014"/>
                                  <a:pt x="572221" y="508800"/>
                                </a:cubicBezTo>
                                <a:cubicBezTo>
                                  <a:pt x="790725" y="327063"/>
                                  <a:pt x="1039391" y="190919"/>
                                  <a:pt x="1311234" y="104305"/>
                                </a:cubicBezTo>
                                <a:cubicBezTo>
                                  <a:pt x="1515164" y="39297"/>
                                  <a:pt x="1724488" y="4542"/>
                                  <a:pt x="1935964" y="417"/>
                                </a:cubicBezTo>
                                <a:close/>
                              </a:path>
                            </a:pathLst>
                          </a:custGeom>
                          <a:solidFill>
                            <a:srgbClr val="107C10"/>
                          </a:solidFill>
                          <a:ln w="0" cap="flat">
                            <a:solidFill>
                              <a:srgbClr val="FFFFFF">
                                <a:alpha val="25000"/>
                              </a:srgbClr>
                            </a:solidFill>
                            <a:prstDash val="solid"/>
                            <a:miter/>
                          </a:ln>
                        </wps:spPr>
                        <wps:bodyPr rtlCol="0" anchor="ctr"/>
                      </wps:wsp>
                      <wps:wsp>
                        <wps:cNvPr id="587829994" name="Freeform: Shape 47"/>
                        <wps:cNvSpPr/>
                        <wps:spPr>
                          <a:xfrm>
                            <a:off x="27405" y="2217917"/>
                            <a:ext cx="466221" cy="466221"/>
                          </a:xfrm>
                          <a:custGeom>
                            <a:avLst/>
                            <a:gdLst>
                              <a:gd name="connsiteX0" fmla="*/ 464693 w 464693"/>
                              <a:gd name="connsiteY0" fmla="*/ 232347 h 464693"/>
                              <a:gd name="connsiteX1" fmla="*/ 232346 w 464693"/>
                              <a:gd name="connsiteY1" fmla="*/ 464693 h 464693"/>
                              <a:gd name="connsiteX2" fmla="*/ 0 w 464693"/>
                              <a:gd name="connsiteY2" fmla="*/ 232347 h 464693"/>
                              <a:gd name="connsiteX3" fmla="*/ 232346 w 464693"/>
                              <a:gd name="connsiteY3" fmla="*/ 0 h 464693"/>
                              <a:gd name="connsiteX4" fmla="*/ 464693 w 464693"/>
                              <a:gd name="connsiteY4" fmla="*/ 232347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7"/>
                                </a:moveTo>
                                <a:cubicBezTo>
                                  <a:pt x="464693" y="360668"/>
                                  <a:pt x="360668" y="464693"/>
                                  <a:pt x="232346" y="464693"/>
                                </a:cubicBezTo>
                                <a:cubicBezTo>
                                  <a:pt x="104025" y="464693"/>
                                  <a:pt x="0" y="360668"/>
                                  <a:pt x="0" y="232347"/>
                                </a:cubicBezTo>
                                <a:cubicBezTo>
                                  <a:pt x="0" y="104025"/>
                                  <a:pt x="104025" y="0"/>
                                  <a:pt x="232346" y="0"/>
                                </a:cubicBezTo>
                                <a:cubicBezTo>
                                  <a:pt x="360668" y="0"/>
                                  <a:pt x="464693" y="104025"/>
                                  <a:pt x="464693" y="232347"/>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352808531" name="Freeform: Shape 48"/>
                        <wps:cNvSpPr/>
                        <wps:spPr>
                          <a:xfrm>
                            <a:off x="70154" y="2260666"/>
                            <a:ext cx="380723" cy="380723"/>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81227731" name="Freeform: Shape 49"/>
                        <wps:cNvSpPr/>
                        <wps:spPr>
                          <a:xfrm>
                            <a:off x="804417" y="1646083"/>
                            <a:ext cx="464693" cy="464692"/>
                          </a:xfrm>
                          <a:custGeom>
                            <a:avLst/>
                            <a:gdLst>
                              <a:gd name="connsiteX0" fmla="*/ 464693 w 464693"/>
                              <a:gd name="connsiteY0" fmla="*/ 232346 h 464692"/>
                              <a:gd name="connsiteX1" fmla="*/ 232346 w 464693"/>
                              <a:gd name="connsiteY1" fmla="*/ 464693 h 464692"/>
                              <a:gd name="connsiteX2" fmla="*/ 0 w 464693"/>
                              <a:gd name="connsiteY2" fmla="*/ 232346 h 464692"/>
                              <a:gd name="connsiteX3" fmla="*/ 232346 w 464693"/>
                              <a:gd name="connsiteY3" fmla="*/ 0 h 464692"/>
                              <a:gd name="connsiteX4" fmla="*/ 464693 w 464693"/>
                              <a:gd name="connsiteY4" fmla="*/ 232346 h 464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2">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107C10"/>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04514087" name="Freeform: Shape 50"/>
                        <wps:cNvSpPr/>
                        <wps:spPr>
                          <a:xfrm>
                            <a:off x="847025"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8" y="379476"/>
                                  <a:pt x="0" y="294527"/>
                                  <a:pt x="0" y="189738"/>
                                </a:cubicBezTo>
                                <a:cubicBezTo>
                                  <a:pt x="0" y="84949"/>
                                  <a:pt x="84948"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67638570" name="Freeform: Shape 51"/>
                        <wps:cNvSpPr/>
                        <wps:spPr>
                          <a:xfrm>
                            <a:off x="756347" y="3303242"/>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980252249" name="Freeform: Shape 52"/>
                        <wps:cNvSpPr/>
                        <wps:spPr>
                          <a:xfrm>
                            <a:off x="756347" y="3303242"/>
                            <a:ext cx="379476" cy="379476"/>
                          </a:xfrm>
                          <a:custGeom>
                            <a:avLst/>
                            <a:gdLst>
                              <a:gd name="connsiteX0" fmla="*/ 189738 w 379476"/>
                              <a:gd name="connsiteY0" fmla="*/ 7747 h 379476"/>
                              <a:gd name="connsiteX1" fmla="*/ 371729 w 379476"/>
                              <a:gd name="connsiteY1" fmla="*/ 189738 h 379476"/>
                              <a:gd name="connsiteX2" fmla="*/ 189738 w 379476"/>
                              <a:gd name="connsiteY2" fmla="*/ 371729 h 379476"/>
                              <a:gd name="connsiteX3" fmla="*/ 7747 w 379476"/>
                              <a:gd name="connsiteY3" fmla="*/ 189738 h 379476"/>
                              <a:gd name="connsiteX4" fmla="*/ 189738 w 379476"/>
                              <a:gd name="connsiteY4" fmla="*/ 7747 h 379476"/>
                              <a:gd name="connsiteX5" fmla="*/ 189738 w 379476"/>
                              <a:gd name="connsiteY5" fmla="*/ 0 h 379476"/>
                              <a:gd name="connsiteX6" fmla="*/ 0 w 379476"/>
                              <a:gd name="connsiteY6" fmla="*/ 189738 h 379476"/>
                              <a:gd name="connsiteX7" fmla="*/ 189738 w 379476"/>
                              <a:gd name="connsiteY7" fmla="*/ 379476 h 379476"/>
                              <a:gd name="connsiteX8" fmla="*/ 379476 w 379476"/>
                              <a:gd name="connsiteY8" fmla="*/ 189738 h 379476"/>
                              <a:gd name="connsiteX9" fmla="*/ 189738 w 379476"/>
                              <a:gd name="connsiteY9" fmla="*/ 0 h 379476"/>
                              <a:gd name="connsiteX10" fmla="*/ 189738 w 379476"/>
                              <a:gd name="connsiteY10" fmla="*/ 0 h 3794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9476" h="379476">
                                <a:moveTo>
                                  <a:pt x="189738" y="7747"/>
                                </a:moveTo>
                                <a:cubicBezTo>
                                  <a:pt x="290068" y="7747"/>
                                  <a:pt x="371729" y="89408"/>
                                  <a:pt x="371729" y="189738"/>
                                </a:cubicBezTo>
                                <a:cubicBezTo>
                                  <a:pt x="371729" y="290068"/>
                                  <a:pt x="290068" y="371729"/>
                                  <a:pt x="189738" y="371729"/>
                                </a:cubicBezTo>
                                <a:cubicBezTo>
                                  <a:pt x="89408" y="371729"/>
                                  <a:pt x="7747" y="290068"/>
                                  <a:pt x="7747" y="189738"/>
                                </a:cubicBezTo>
                                <a:cubicBezTo>
                                  <a:pt x="7747" y="89408"/>
                                  <a:pt x="89408" y="7747"/>
                                  <a:pt x="189738" y="7747"/>
                                </a:cubicBezTo>
                                <a:moveTo>
                                  <a:pt x="189738" y="0"/>
                                </a:moveTo>
                                <a:cubicBezTo>
                                  <a:pt x="84963" y="0"/>
                                  <a:pt x="0" y="84963"/>
                                  <a:pt x="0" y="189738"/>
                                </a:cubicBezTo>
                                <a:cubicBezTo>
                                  <a:pt x="0" y="294513"/>
                                  <a:pt x="84963" y="379476"/>
                                  <a:pt x="189738" y="379476"/>
                                </a:cubicBezTo>
                                <a:cubicBezTo>
                                  <a:pt x="294513" y="379476"/>
                                  <a:pt x="379476" y="294513"/>
                                  <a:pt x="379476" y="189738"/>
                                </a:cubicBezTo>
                                <a:cubicBezTo>
                                  <a:pt x="379476" y="84963"/>
                                  <a:pt x="294513" y="0"/>
                                  <a:pt x="189738" y="0"/>
                                </a:cubicBezTo>
                                <a:lnTo>
                                  <a:pt x="189738" y="0"/>
                                </a:ln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52850125" name="Freeform: Shape 53"/>
                        <wps:cNvSpPr/>
                        <wps:spPr>
                          <a:xfrm>
                            <a:off x="1157007" y="1154368"/>
                            <a:ext cx="2419947" cy="1914877"/>
                          </a:xfrm>
                          <a:custGeom>
                            <a:avLst/>
                            <a:gdLst>
                              <a:gd name="connsiteX0" fmla="*/ 1560538 w 2419947"/>
                              <a:gd name="connsiteY0" fmla="*/ 1367 h 1914877"/>
                              <a:gd name="connsiteX1" fmla="*/ 2333233 w 2419947"/>
                              <a:gd name="connsiteY1" fmla="*/ 160903 h 1914877"/>
                              <a:gd name="connsiteX2" fmla="*/ 2419947 w 2419947"/>
                              <a:gd name="connsiteY2" fmla="*/ 208283 h 1914877"/>
                              <a:gd name="connsiteX3" fmla="*/ 2419947 w 2419947"/>
                              <a:gd name="connsiteY3" fmla="*/ 779410 h 1914877"/>
                              <a:gd name="connsiteX4" fmla="*/ 2413374 w 2419947"/>
                              <a:gd name="connsiteY4" fmla="*/ 772742 h 1914877"/>
                              <a:gd name="connsiteX5" fmla="*/ 1579270 w 2419947"/>
                              <a:gd name="connsiteY5" fmla="*/ 465552 h 1914877"/>
                              <a:gd name="connsiteX6" fmla="*/ 772312 w 2419947"/>
                              <a:gd name="connsiteY6" fmla="*/ 838679 h 1914877"/>
                              <a:gd name="connsiteX7" fmla="*/ 465543 w 2419947"/>
                              <a:gd name="connsiteY7" fmla="*/ 1673132 h 1914877"/>
                              <a:gd name="connsiteX8" fmla="*/ 242786 w 2419947"/>
                              <a:gd name="connsiteY8" fmla="*/ 1914622 h 1914877"/>
                              <a:gd name="connsiteX9" fmla="*/ 233261 w 2419947"/>
                              <a:gd name="connsiteY9" fmla="*/ 1914813 h 1914877"/>
                              <a:gd name="connsiteX10" fmla="*/ 233324 w 2419947"/>
                              <a:gd name="connsiteY10" fmla="*/ 1914877 h 1914877"/>
                              <a:gd name="connsiteX11" fmla="*/ 1359 w 2419947"/>
                              <a:gd name="connsiteY11" fmla="*/ 1691928 h 1914877"/>
                              <a:gd name="connsiteX12" fmla="*/ 430809 w 2419947"/>
                              <a:gd name="connsiteY12" fmla="*/ 523719 h 1914877"/>
                              <a:gd name="connsiteX13" fmla="*/ 1560538 w 2419947"/>
                              <a:gd name="connsiteY13" fmla="*/ 1367 h 19148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19947" h="1914877">
                                <a:moveTo>
                                  <a:pt x="1560538" y="1367"/>
                                </a:moveTo>
                                <a:cubicBezTo>
                                  <a:pt x="1831762" y="-9626"/>
                                  <a:pt x="2095570" y="45857"/>
                                  <a:pt x="2333233" y="160903"/>
                                </a:cubicBezTo>
                                <a:lnTo>
                                  <a:pt x="2419947" y="208283"/>
                                </a:lnTo>
                                <a:lnTo>
                                  <a:pt x="2419947" y="779410"/>
                                </a:lnTo>
                                <a:lnTo>
                                  <a:pt x="2413374" y="772742"/>
                                </a:lnTo>
                                <a:cubicBezTo>
                                  <a:pt x="2194712" y="571074"/>
                                  <a:pt x="1899278" y="452630"/>
                                  <a:pt x="1579270" y="465552"/>
                                </a:cubicBezTo>
                                <a:cubicBezTo>
                                  <a:pt x="1269263" y="478062"/>
                                  <a:pt x="982687" y="610586"/>
                                  <a:pt x="772312" y="838679"/>
                                </a:cubicBezTo>
                                <a:cubicBezTo>
                                  <a:pt x="561937" y="1066770"/>
                                  <a:pt x="453034" y="1363125"/>
                                  <a:pt x="465543" y="1673132"/>
                                </a:cubicBezTo>
                                <a:cubicBezTo>
                                  <a:pt x="470750" y="1801339"/>
                                  <a:pt x="370992" y="1909479"/>
                                  <a:pt x="242786" y="1914622"/>
                                </a:cubicBezTo>
                                <a:cubicBezTo>
                                  <a:pt x="239611" y="1914750"/>
                                  <a:pt x="236436" y="1914813"/>
                                  <a:pt x="233261" y="1914813"/>
                                </a:cubicBezTo>
                                <a:lnTo>
                                  <a:pt x="233324" y="1914877"/>
                                </a:lnTo>
                                <a:cubicBezTo>
                                  <a:pt x="109309" y="1914877"/>
                                  <a:pt x="6439" y="1816959"/>
                                  <a:pt x="1359" y="1691928"/>
                                </a:cubicBezTo>
                                <a:cubicBezTo>
                                  <a:pt x="-16167" y="1257906"/>
                                  <a:pt x="136360" y="842997"/>
                                  <a:pt x="430809" y="523719"/>
                                </a:cubicBezTo>
                                <a:cubicBezTo>
                                  <a:pt x="725322" y="204441"/>
                                  <a:pt x="1126515" y="18894"/>
                                  <a:pt x="1560538" y="1367"/>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916447518" name="Freeform: Shape 54"/>
                        <wps:cNvSpPr/>
                        <wps:spPr>
                          <a:xfrm>
                            <a:off x="1488265" y="1154277"/>
                            <a:ext cx="2088689" cy="956544"/>
                          </a:xfrm>
                          <a:custGeom>
                            <a:avLst/>
                            <a:gdLst>
                              <a:gd name="connsiteX0" fmla="*/ 1324175 w 2088689"/>
                              <a:gd name="connsiteY0" fmla="*/ 215 h 956544"/>
                              <a:gd name="connsiteX1" fmla="*/ 2083459 w 2088689"/>
                              <a:gd name="connsiteY1" fmla="*/ 203530 h 956544"/>
                              <a:gd name="connsiteX2" fmla="*/ 2088689 w 2088689"/>
                              <a:gd name="connsiteY2" fmla="*/ 206789 h 956544"/>
                              <a:gd name="connsiteX3" fmla="*/ 2088689 w 2088689"/>
                              <a:gd name="connsiteY3" fmla="*/ 780155 h 956544"/>
                              <a:gd name="connsiteX4" fmla="*/ 2046715 w 2088689"/>
                              <a:gd name="connsiteY4" fmla="*/ 740853 h 956544"/>
                              <a:gd name="connsiteX5" fmla="*/ 1200387 w 2088689"/>
                              <a:gd name="connsiteY5" fmla="*/ 468628 h 956544"/>
                              <a:gd name="connsiteX6" fmla="*/ 409431 w 2088689"/>
                              <a:gd name="connsiteY6" fmla="*/ 874584 h 956544"/>
                              <a:gd name="connsiteX7" fmla="*/ 81961 w 2088689"/>
                              <a:gd name="connsiteY7" fmla="*/ 901317 h 956544"/>
                              <a:gd name="connsiteX8" fmla="*/ 55228 w 2088689"/>
                              <a:gd name="connsiteY8" fmla="*/ 573848 h 956544"/>
                              <a:gd name="connsiteX9" fmla="*/ 1162541 w 2088689"/>
                              <a:gd name="connsiteY9" fmla="*/ 5523 h 956544"/>
                              <a:gd name="connsiteX10" fmla="*/ 1324175 w 2088689"/>
                              <a:gd name="connsiteY10" fmla="*/ 215 h 956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88689" h="956544">
                                <a:moveTo>
                                  <a:pt x="1324175" y="215"/>
                                </a:moveTo>
                                <a:cubicBezTo>
                                  <a:pt x="1592111" y="4544"/>
                                  <a:pt x="1851521" y="74352"/>
                                  <a:pt x="2083459" y="203530"/>
                                </a:cubicBezTo>
                                <a:lnTo>
                                  <a:pt x="2088689" y="206789"/>
                                </a:lnTo>
                                <a:lnTo>
                                  <a:pt x="2088689" y="780155"/>
                                </a:lnTo>
                                <a:lnTo>
                                  <a:pt x="2046715" y="740853"/>
                                </a:lnTo>
                                <a:cubicBezTo>
                                  <a:pt x="1810177" y="540066"/>
                                  <a:pt x="1509632" y="443355"/>
                                  <a:pt x="1200387" y="468628"/>
                                </a:cubicBezTo>
                                <a:cubicBezTo>
                                  <a:pt x="891141" y="493902"/>
                                  <a:pt x="610217" y="638046"/>
                                  <a:pt x="409431" y="874584"/>
                                </a:cubicBezTo>
                                <a:cubicBezTo>
                                  <a:pt x="326372" y="972374"/>
                                  <a:pt x="179751" y="984375"/>
                                  <a:pt x="81961" y="901317"/>
                                </a:cubicBezTo>
                                <a:cubicBezTo>
                                  <a:pt x="-15829" y="818259"/>
                                  <a:pt x="-27830" y="671638"/>
                                  <a:pt x="55228" y="573848"/>
                                </a:cubicBezTo>
                                <a:cubicBezTo>
                                  <a:pt x="336342" y="242695"/>
                                  <a:pt x="729597" y="40892"/>
                                  <a:pt x="1162541" y="5523"/>
                                </a:cubicBezTo>
                                <a:cubicBezTo>
                                  <a:pt x="1216659" y="1102"/>
                                  <a:pt x="1270587" y="-651"/>
                                  <a:pt x="1324175" y="215"/>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63500" dist="50800" dir="13500000">
                              <a:prstClr val="black">
                                <a:alpha val="35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65449181" name="Freeform: Shape 55"/>
                        <wps:cNvSpPr/>
                        <wps:spPr>
                          <a:xfrm>
                            <a:off x="1530920"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328941881" name="Freeform: Shape 56"/>
                        <wps:cNvSpPr/>
                        <wps:spPr>
                          <a:xfrm>
                            <a:off x="1162617" y="2616868"/>
                            <a:ext cx="453901" cy="453901"/>
                          </a:xfrm>
                          <a:custGeom>
                            <a:avLst/>
                            <a:gdLst>
                              <a:gd name="connsiteX0" fmla="*/ 464693 w 464693"/>
                              <a:gd name="connsiteY0" fmla="*/ 232346 h 464693"/>
                              <a:gd name="connsiteX1" fmla="*/ 232346 w 464693"/>
                              <a:gd name="connsiteY1" fmla="*/ 464693 h 464693"/>
                              <a:gd name="connsiteX2" fmla="*/ 0 w 464693"/>
                              <a:gd name="connsiteY2" fmla="*/ 232346 h 464693"/>
                              <a:gd name="connsiteX3" fmla="*/ 232346 w 464693"/>
                              <a:gd name="connsiteY3" fmla="*/ 0 h 464693"/>
                              <a:gd name="connsiteX4" fmla="*/ 464693 w 464693"/>
                              <a:gd name="connsiteY4" fmla="*/ 232346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48645762" name="Freeform: Shape 57"/>
                        <wps:cNvSpPr/>
                        <wps:spPr>
                          <a:xfrm>
                            <a:off x="1204236" y="2658486"/>
                            <a:ext cx="370662" cy="370662"/>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g:wgp>
                  </a:graphicData>
                </a:graphic>
              </wp:anchor>
            </w:drawing>
          </mc:Choice>
          <mc:Fallback>
            <w:pict>
              <v:group w14:anchorId="1AE701EA" id="Group 15" o:spid="_x0000_s1026" alt="&quot;&quot;" style="position:absolute;margin-left:350.35pt;margin-top:287.95pt;width:252.15pt;height:392pt;z-index:251664386;mso-position-horizontal-relative:page" coordsize="35769,5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">
                <v:shape id="Freeform: Shape 16" o:spid="_x0000_s1027" style="position:absolute;top:5;width:35769;height:55601;visibility:visible;mso-wrap-style:square;v-text-anchor:top" coordsize="3576955,556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" path="m2780030,v187579,,372412,18383,553204,54896l3576955,117040r,491885l3467806,568900c3250435,501146,3019417,464630,2780030,464630v-1276731,,-2315401,1038669,-2315401,2315400c464629,4056761,1503299,5095431,2780030,5095431v239387,,470405,-36516,687776,-104270l3576955,4951136r,491878l3333210,5505164v-180784,36513,-365601,54896,-553180,54896c2404808,5560060,2040700,5486527,1697863,5341493,1366774,5201476,1069531,5001070,814260,4745800,558990,4490530,358584,4193286,218567,3862197,73533,3519297,,3155188,,2780030,,2404872,73533,2040700,218567,1697863,358584,1366774,558990,1069531,814260,814261,1069531,558991,1366774,358585,1697863,218567,2040763,73533,2404872,,2780030,xe" fillcolor="#f2f2f2" strokecolor="white">
                  <v:stroke opacity="16448f"/>
                  <v:path arrowok="t" o:connecttype="custom" o:connectlocs="2780030,0;3333234,54896;3576955,117040;3576955,608925;3467806,568900;2780030,464630;464629,2780030;2780030,5095431;3467806,4991161;3576955,4951136;3576955,5443014;3333210,5505164;2780030,5560060;1697863,5341493;814260,4745800;218567,3862197;0,2780030;218567,1697863;814260,814261;1697863,218567;2780030,0" o:connectangles="0,0,0,0,0,0,0,0,0,0,0,0,0,0,0,0,0,0,0,0,0"/>
                </v:shape>
                <v:shape id="Freeform: Shape 17" o:spid="_x0000_s1028" style="position:absolute;left:5852;top:5825;width:29917;height:43960;visibility:visible;mso-wrap-style:square;v-text-anchor:top" coordsize="2991740,439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" path="m2197989,v222457,,440020,32719,649260,97459l2991740,150250r,508547l2872055,601058c2664750,513227,2436940,464630,2197989,464630v-955738,,-1733359,777557,-1733359,1733359c464630,3153791,1242187,3931348,2197989,3931348v238951,,466761,-48597,674066,-136427l2991740,3737181r,508544l2847222,4298520v-209249,64740,-426776,97458,-649233,97458c1901381,4395978,1613472,4337812,1342390,4223131,1080643,4112387,845566,3953955,643827,3752152,442023,3550348,283591,3315335,172847,3053588,58166,2782443,,2494598,,2197989,,1901381,58166,1613472,172847,1342390,283591,1080643,442023,845566,643827,643827,845630,442024,1080643,283591,1342390,172847,1613535,58166,1901381,,2197989,xe" fillcolor="#737373" strokecolor="white">
                  <v:stroke opacity="16448f"/>
                  <v:path arrowok="t" o:connecttype="custom" o:connectlocs="2197989,0;2847249,97459;2991740,150250;2991740,658797;2872055,601058;2197989,464630;464630,2197989;2197989,3931348;2872055,3794921;2991740,3737181;2991740,4245725;2847222,4298520;2197989,4395978;1342390,4223131;643827,3752152;172847,3053588;0,2197989;172847,1342390;643827,643827;1342390,172847;2197989,0" o:connectangles="0,0,0,0,0,0,0,0,0,0,0,0,0,0,0,0,0,0,0,0,0"/>
                </v:shape>
                <v:shape id="Freeform: Shape 19" o:spid="_x0000_s1029" style="position:absolute;left:210;width:35559;height:26819;visibility:visible;mso-wrap-style:square;v-text-anchor:top" coordsize="3555899,268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" path="m2841007,1362v92663,2902,185579,10443,278591,22635c3212610,36173,3304335,52818,3394622,73880r161277,46241l3555899,608023r-51085,-20118c3361572,539479,3212514,504772,3059209,484690,2445989,404362,1838168,567684,1347757,944493,857346,1321302,543021,1866576,462694,2479796v-16637,127191,-133287,216853,-260541,200152c74963,2663311,-14699,2546662,2001,2419408,50706,2047361,170911,1695889,359252,1374769,541116,1064698,778416,795966,1064674,576003,1350932,356102,1671734,195955,2018190,100134,2287319,25696,2563020,-7344,2841007,1362xe" fillcolor="#0070c0" strokecolor="white">
                  <v:stroke opacity="16448f"/>
                  <v:path arrowok="t" o:connecttype="custom" o:connectlocs="2841007,1362;3119598,23997;3394622,73880;3555899,120121;3555899,608023;3504814,587905;3059209,484690;1347757,944493;462694,2479796;202153,2679948;2001,2419408;359252,1374769;1064674,576003;2018190,100134;2841007,1362" o:connectangles="0,0,0,0,0,0,0,0,0,0,0,0,0,0,0"/>
                </v:shape>
                <v:shape id="Freeform: Shape 24" o:spid="_x0000_s1030" style="position:absolute;left:7137;top:32473;width:28632;height:17317;visibility:visible;mso-wrap-style:square;v-text-anchor:top" coordsize="2863225,17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" path="m240633,160v90469,3369,174634,59746,208829,149519c614118,582431,937460,925077,1359862,1114625v422402,189547,893381,203263,1326070,38544c2741760,1131925,2795858,1108089,2848141,1081850r15084,-8547l2863225,1082217r-11564,6552c2799144,1115125,2744804,1139068,2688726,1160408v-434657,165418,-907669,151638,-1332039,-38735c932380,931300,607641,587067,442223,152409,408124,62874,322653,7693,232102,7693r,63c205622,7756,178698,12455,152473,22425,36712,66494,-21581,196478,22488,312175v105093,276225,261303,523748,464185,735584c682571,1252293,913393,1415043,1172854,1531439v259461,116395,534480,180721,817499,191008c2017023,1723399,2044074,1723907,2070744,1723907v265430,,527114,-48387,777749,-143764l2863225,1573691r,8461l2851286,1587382v-251523,95695,-514159,144272,-780478,144272l2070681,1731718v-26734,,-53912,-508,-80645,-1461c1706000,1719907,1429966,1655391,1169616,1538551,909266,1421711,677554,1258389,481022,1053157,277441,840559,120659,592147,15186,314969,-30344,195272,29981,60779,149679,15186,179619,3804,210476,-963,240633,160xe" strokecolor="white">
                  <v:stroke opacity="16448f"/>
                  <v:path arrowok="t" o:connecttype="custom" o:connectlocs="240633,160;449462,149679;1359862,1114625;2685932,1153169;2848141,1081850;2863225,1073303;2863225,1082217;2851661,1088769;2688726,1160408;1356687,1121673;442223,152409;232102,7693;232102,7756;152473,22425;22488,312175;486673,1047759;1172854,1531439;1990353,1722447;2070744,1723907;2848493,1580143;2863225,1573691;2863225,1582152;2851286,1587382;2070808,1731654;2070681,1731718;1990036,1730257;1169616,1538551;481022,1053157;15186,314969;149679,15186;240633,160" o:connectangles="0,0,0,0,0,0,0,0,0,0,0,0,0,0,0,0,0,0,0,0,0,0,0,0,0,0,0,0,0,0,0"/>
                </v:shape>
                <v:shape id="Freeform: Shape 26" o:spid="_x0000_s1031" style="position:absolute;left:7136;top:32472;width:28633;height:17318;visibility:visible;mso-wrap-style:square;v-text-anchor:top" coordsize="2863299,17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" path="m240779,154v90481,3307,174515,59683,208758,149599c614192,582442,937534,925152,1359936,1114699v422402,189548,893382,203264,1326070,38544c2741834,1131999,2795932,1108163,2848215,1081924r15084,-8547l2863299,1582228r-11938,5229c2599519,1683278,2337328,1731729,2070882,1731729r-127,63c2043895,1731792,2017034,1731284,1990110,1730332v-284035,-10351,-560070,-74867,-820420,-191707c909340,1421785,677629,1258463,481096,1053231,277515,840633,120733,592221,15260,315043,-30396,195155,29865,60917,149753,15260,179741,3846,210618,-948,240779,154xe" fillcolor="#f2f2f2" strokecolor="white">
                  <v:stroke opacity="16448f"/>
                  <v:path arrowok="t" o:connecttype="custom" o:connectlocs="240779,154;449537,149753;1359936,1114699;2686006,1153243;2848215,1081924;2863299,1073377;2863299,1582228;2851361,1587457;2070882,1731729;2070755,1731792;1990110,1730332;1169690,1538625;481096,1053231;15260,315043;149753,15260;240779,154" o:connectangles="0,0,0,0,0,0,0,0,0,0,0,0,0,0,0,0"/>
                </v:shape>
                <v:shape id="Freeform: Shape 32" o:spid="_x0000_s1032" style="position:absolute;left:11569;top:11543;width:24200;height:32525;visibility:visible;mso-wrap-style:square;v-text-anchor:top" coordsize="2419985,325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" path="m1626235,v271502,,532834,66080,765641,190627l2419985,207496r,572969l2364703,730211c2163832,564368,1906464,464630,1626235,464630v-640525,,-1161606,521081,-1161606,1161605c464629,2266760,985710,2787841,1626235,2787841v280229,,537597,-99738,738468,-265581l2419985,2472006r,572969l2391876,3061843v-232807,124548,-494139,190627,-765641,190627c1191832,3252470,783463,3083306,476313,2776157,169164,2469007,,2060638,,1626235,,1191832,169164,783463,476313,476314,783463,169164,1191832,,1626235,xe" fillcolor="#737373" strokecolor="white">
                  <v:stroke opacity="16448f"/>
                  <v:path arrowok="t" o:connecttype="custom" o:connectlocs="1626235,0;2391876,190627;2419985,207496;2419985,780465;2364703,730211;1626235,464630;464629,1626235;1626235,2787841;2364703,2522260;2419985,2472006;2419985,3044975;2391876,3061843;1626235,3252470;476313,2776157;0,1626235;476313,476314;1626235,0" o:connectangles="0,0,0,0,0,0,0,0,0,0,0,0,0,0,0,0,0"/>
                </v:shape>
                <v:shape id="Freeform: Shape 34" o:spid="_x0000_s1033" style="position:absolute;left:8042;top:5821;width:27727;height:15285;visibility:visible;mso-wrap-style:square;v-text-anchor:middle" coordsize="2772706,15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" path="m1936010,417v70490,-1375,141213,653,212047,6098c2294805,17786,2438791,43535,2579039,83485r193667,65854l2772706,157430,2576951,90859c2437204,51044,2293725,25375,2147485,14135,1865101,-7582,1584558,25247,1313603,111607,1042648,197967,794872,333603,577130,514705,351641,702284,168508,930567,32808,1193203,5249,1246479,169,1307312,18393,1364462v18225,57150,57595,103823,110872,131318c239247,1552613,375009,1509306,431842,1399324,645265,986129,1006834,680821,1449938,539534v174244,-55563,352933,-83122,530733,-83122l1980925,456476v205740,,410230,36862,605379,109942l2772706,649180r,8444l2617606,586846c2246133,438846,1838414,423893,1452478,546963,1011343,687552,651361,991590,438890,1402880v-58800,113792,-199199,158559,-313055,99758c70717,1474127,29951,1425930,11091,1366812,-7769,1307693,-2435,1244765,26014,1189647,162158,926122,345927,697014,572240,508800,790744,327063,1039410,190919,1311253,104305,1515183,39297,1724543,4542,1936010,417xe" strokecolor="white" strokeweight="0">
                  <v:fill opacity="32896f"/>
                  <v:stroke opacity="16448f" joinstyle="miter"/>
                  <v:path arrowok="t" o:connecttype="custom" o:connectlocs="1936010,417;2148057,6515;2579039,83485;2772706,149339;2772706,157430;2576951,90859;2147485,14135;1313603,111607;577130,514705;32808,1193203;18393,1364462;129265,1495780;431842,1399324;1449938,539534;1980671,456412;1980925,456476;2586304,566418;2772706,649180;2772706,657624;2617606,586846;1452478,546963;438890,1402880;125835,1502638;11091,1366812;26014,1189647;572240,508800;1311253,104305;1936010,417" o:connectangles="0,0,0,0,0,0,0,0,0,0,0,0,0,0,0,0,0,0,0,0,0,0,0,0,0,0,0,0"/>
                </v:shape>
                <v:shape id="Freeform: Shape 46" o:spid="_x0000_s1034" style="position:absolute;left:8044;top:5820;width:27725;height:15287;visibility:visible;mso-wrap-style:square;v-text-anchor:middle" coordsize="2772497,152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" path="m1935964,417v70492,-1375,141223,653,212073,6098c2294786,17786,2438772,43535,2579020,83485r193477,65790l2772497,657629,2617526,586909c2246064,438909,1838387,423956,1452395,547027,1011260,687616,651279,991654,438808,1402943v-58865,113983,-199009,158687,-313055,99759c11707,1443774,-32934,1303693,25994,1189647,162138,926122,345907,697014,572221,508800,790725,327063,1039391,190919,1311234,104305,1515164,39297,1724488,4542,1935964,417xe" fillcolor="#107c10" strokecolor="white" strokeweight="0">
                  <v:stroke opacity="16448f" joinstyle="miter"/>
                  <v:path arrowok="t" o:connecttype="custom" o:connectlocs="1935964,417;2148037,6515;2579020,83485;2772497,149275;2772497,657629;2617526,586909;1452395,547027;438808,1402943;125753,1502702;25994,1189647;572221,508800;1311234,104305;1935964,417" o:connectangles="0,0,0,0,0,0,0,0,0,0,0,0,0"/>
                </v:shape>
                <v:shape id="Freeform: Shape 47" o:spid="_x0000_s1035" style="position:absolute;left:274;top:22179;width:4662;height:4662;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" path="m464693,232347v,128321,-104025,232346,-232347,232346c104025,464693,,360668,,232347,,104025,104025,,232346,,360668,,464693,104025,464693,232347xe" fillcolor="#0078d4" strokecolor="white">
                  <v:stroke opacity="16448f"/>
                  <v:shadow on="t" color="black" opacity=".5" origin="-.5,-.5" offset=".49892mm,.49892mm"/>
                  <v:path arrowok="t" o:connecttype="custom" o:connectlocs="466221,233111;233110,466221;0,233111;233110,0;466221,233111" o:connectangles="0,0,0,0,0"/>
                </v:shape>
                <v:shape id="Freeform: Shape 48" o:spid="_x0000_s1036" style="position:absolute;left:701;top:22606;width:3807;height:38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" path="m379476,189738v,104789,-84949,189738,-189738,189738c84949,379476,,294527,,189738,,84949,84949,,189738,,294527,,379476,84949,379476,189738xe" strokecolor="white">
                  <v:stroke opacity="16448f"/>
                  <v:shadow on="t" color="black" opacity=".5" origin="-.5,-.5" offset=".49892mm,.49892mm"/>
                  <v:path arrowok="t" o:connecttype="custom" o:connectlocs="380724,190362;190362,380724;0,190362;190362,0;380724,190362" o:connectangles="0,0,0,0,0"/>
                </v:shape>
                <v:shape id="Freeform: Shape 49" o:spid="_x0000_s1037" style="position:absolute;left:8044;top:16460;width:4647;height:4647;visibility:visible;mso-wrap-style:square;v-text-anchor:top" coordsize="464693,4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" path="m464693,232346v,128322,-104025,232347,-232347,232347c104025,464693,,360668,,232346,,104025,104025,,232346,,360668,,464693,104025,464693,232346xe" fillcolor="#107c10" strokecolor="white">
                  <v:stroke opacity="16448f"/>
                  <v:shadow on="t" type="perspective" color="black" opacity="26214f" offset="0,0" matrix="66847f,,,66847f"/>
                  <v:path arrowok="t" o:connecttype="custom" o:connectlocs="464693,232346;232346,464693;0,232346;232346,0;464693,232346" o:connectangles="0,0,0,0,0"/>
                </v:shape>
                <v:shape id="Freeform: Shape 50" o:spid="_x0000_s1038" style="position:absolute;left:8470;top:16886;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" path="m379476,189738v,104789,-84949,189738,-189738,189738c84948,379476,,294527,,189738,,84949,84948,,189738,,294527,,379476,84949,379476,189738xe" strokecolor="white">
                  <v:stroke opacity="16448f"/>
                  <v:shadow on="t" type="perspective" color="black" opacity="26214f" offset="0,0" matrix="66847f,,,66847f"/>
                  <v:path arrowok="t" o:connecttype="custom" o:connectlocs="379476,189738;189738,379476;0,189738;189738,0;379476,189738" o:connectangles="0,0,0,0,0"/>
                </v:shape>
                <v:shape id="Freeform: Shape 51" o:spid="_x0000_s1039" style="position:absolute;left:7563;top:33032;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2" o:spid="_x0000_s1040" style="position:absolute;left:7563;top:33032;width:3795;height:3795;visibility:visible;mso-wrap-style:square;v-text-anchor:top" coordsize="379476,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" path="m189738,7747v100330,,181991,81661,181991,181991c371729,290068,290068,371729,189738,371729,89408,371729,7747,290068,7747,189738,7747,89408,89408,7747,189738,7747t,-7747c84963,,,84963,,189738,,294513,84963,379476,189738,379476v104775,,189738,-84963,189738,-189738c379476,84963,294513,,189738,r,xe" fillcolor="#ffb900" strokecolor="white">
                  <v:stroke opacity="16448f"/>
                  <v:shadow on="t" color="black" opacity=".5" origin="-.5,-.5" offset=".49892mm,.49892mm"/>
                  <v:path arrowok="t" o:connecttype="custom" o:connectlocs="189738,7747;371729,189738;189738,371729;7747,189738;189738,7747;189738,0;0,189738;189738,379476;379476,189738;189738,0;189738,0" o:connectangles="0,0,0,0,0,0,0,0,0,0,0"/>
                </v:shape>
                <v:shape id="Freeform: Shape 53" o:spid="_x0000_s1041" style="position:absolute;left:11570;top:11543;width:24199;height:19149;visibility:visible;mso-wrap-style:square;v-text-anchor:top" coordsize="2419947,19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" path="m1560538,1367v271224,-10993,535032,44490,772695,159536l2419947,208283r,571127l2413374,772742c2194712,571074,1899278,452630,1579270,465552,1269263,478062,982687,610586,772312,838679,561937,1066770,453034,1363125,465543,1673132v5207,128207,-94551,236347,-222757,241490c239611,1914750,236436,1914813,233261,1914813r63,64c109309,1914877,6439,1816959,1359,1691928,-16167,1257906,136360,842997,430809,523719,725322,204441,1126515,18894,1560538,1367xe" fillcolor="#0070c0" strokecolor="white">
                  <v:stroke opacity="16448f"/>
                  <v:path arrowok="t" o:connecttype="custom" o:connectlocs="1560538,1367;2333233,160903;2419947,208283;2419947,779410;2413374,772742;1579270,465552;772312,838679;465543,1673132;242786,1914622;233261,1914813;233324,1914877;1359,1691928;430809,523719;1560538,1367" o:connectangles="0,0,0,0,0,0,0,0,0,0,0,0,0,0"/>
                </v:shape>
                <v:shape id="Freeform: Shape 54" o:spid="_x0000_s1042" style="position:absolute;left:14882;top:11542;width:20887;height:9566;visibility:visible;mso-wrap-style:square;v-text-anchor:top" coordsize="2088689,95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" path="m1324175,215v267936,4329,527346,74137,759284,203315l2088689,206789r,573366l2046715,740853c1810177,540066,1509632,443355,1200387,468628,891141,493902,610217,638046,409431,874584,326372,972374,179751,984375,81961,901317,-15829,818259,-27830,671638,55228,573848,336342,242695,729597,40892,1162541,5523,1216659,1102,1270587,-651,1324175,215xe" strokecolor="white">
                  <v:stroke opacity="16448f"/>
                  <v:path arrowok="t" o:connecttype="custom" o:connectlocs="1324175,215;2083459,203530;2088689,206789;2088689,780155;2046715,740853;1200387,468628;409431,874584;81961,901317;55228,573848;1162541,5523;1324175,215" o:connectangles="0,0,0,0,0,0,0,0,0,0,0"/>
                </v:shape>
                <v:shape id="Freeform: Shape 55" o:spid="_x0000_s1043" style="position:absolute;left:15309;top:16886;width:3794;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6" o:spid="_x0000_s1044" style="position:absolute;left:11626;top:26168;width:4539;height:4539;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" path="m464693,232346v,128322,-104025,232347,-232347,232347c104025,464693,,360668,,232346,,104025,104025,,232346,,360668,,464693,104025,464693,232346xe" fillcolor="#0078d4" strokecolor="white">
                  <v:stroke opacity="16448f"/>
                  <v:shadow on="t" type="perspective" color="black" opacity="26214f" offset="0,0" matrix="66847f,,,66847f"/>
                  <v:path arrowok="t" o:connecttype="custom" o:connectlocs="453901,226950;226950,453901;0,226950;226950,0;453901,226950" o:connectangles="0,0,0,0,0"/>
                </v:shape>
                <v:shape id="Freeform: Shape 57" o:spid="_x0000_s1045" style="position:absolute;left:12042;top:26584;width:3706;height:37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" path="m379476,189738v,104789,-84949,189738,-189738,189738c84949,379476,,294527,,189738,,84949,84949,,189738,,294527,,379476,84949,379476,189738xe" fillcolor="#0070c0" strokecolor="white">
                  <v:stroke opacity="16448f"/>
                  <v:shadow on="t" color="black" opacity=".5" origin="-.5,-.5" offset=".49892mm,.49892mm"/>
                  <v:path arrowok="t" o:connecttype="custom" o:connectlocs="370663,185331;185331,370663;0,185331;185331,0;370663,185331" o:connectangles="0,0,0,0,0"/>
                </v:shape>
                <w10:wrap anchorx="page"/>
              </v:group>
            </w:pict>
          </mc:Fallback>
        </mc:AlternateContent>
      </w:r>
    </w:p>
    <w:sectPr w:rsidR="00F1702F" w:rsidRPr="00082683" w:rsidSect="007A5998">
      <w:headerReference w:type="even" r:id="rId104"/>
      <w:headerReference w:type="default" r:id="rId105"/>
      <w:footerReference w:type="even" r:id="rId106"/>
      <w:footerReference w:type="default" r:id="rId107"/>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A170C" w14:textId="77777777" w:rsidR="006E01F8" w:rsidRDefault="006E01F8" w:rsidP="00F95A5F">
      <w:r>
        <w:separator/>
      </w:r>
    </w:p>
    <w:p w14:paraId="3B131282" w14:textId="77777777" w:rsidR="006E01F8" w:rsidRDefault="006E01F8"/>
  </w:endnote>
  <w:endnote w:type="continuationSeparator" w:id="0">
    <w:p w14:paraId="2539B1A9" w14:textId="77777777" w:rsidR="006E01F8" w:rsidRDefault="006E01F8" w:rsidP="00F95A5F">
      <w:r>
        <w:continuationSeparator/>
      </w:r>
    </w:p>
    <w:p w14:paraId="31617870" w14:textId="77777777" w:rsidR="006E01F8" w:rsidRDefault="006E01F8"/>
  </w:endnote>
  <w:endnote w:type="continuationNotice" w:id="1">
    <w:p w14:paraId="1AC5E49C" w14:textId="77777777" w:rsidR="006E01F8" w:rsidRDefault="006E01F8" w:rsidP="00F95A5F"/>
    <w:p w14:paraId="34DFF9E8" w14:textId="77777777" w:rsidR="006E01F8" w:rsidRDefault="006E01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12C4C6" w:rsidR="00120E2A" w:rsidRPr="0081072D" w:rsidRDefault="002B70C6"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End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61FF4604" w:rsidR="00120E2A" w:rsidRPr="0081072D" w:rsidRDefault="002B70C6"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E3F5A" w14:textId="77777777" w:rsidR="006E01F8" w:rsidRDefault="006E01F8" w:rsidP="00F95A5F">
      <w:r>
        <w:separator/>
      </w:r>
    </w:p>
    <w:p w14:paraId="1AC12F6D" w14:textId="77777777" w:rsidR="006E01F8" w:rsidRDefault="006E01F8"/>
  </w:footnote>
  <w:footnote w:type="continuationSeparator" w:id="0">
    <w:p w14:paraId="758C7F7F" w14:textId="77777777" w:rsidR="006E01F8" w:rsidRDefault="006E01F8" w:rsidP="00F95A5F">
      <w:r>
        <w:continuationSeparator/>
      </w:r>
    </w:p>
    <w:p w14:paraId="2A041457" w14:textId="77777777" w:rsidR="006E01F8" w:rsidRDefault="006E01F8"/>
  </w:footnote>
  <w:footnote w:type="continuationNotice" w:id="1">
    <w:p w14:paraId="33B9B9EB" w14:textId="77777777" w:rsidR="006E01F8" w:rsidRDefault="006E01F8" w:rsidP="00F95A5F"/>
    <w:p w14:paraId="771E4934" w14:textId="77777777" w:rsidR="006E01F8" w:rsidRDefault="006E01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ECE1" w14:textId="77777777" w:rsidR="00EB7762" w:rsidRDefault="00EB7762">
    <w:pPr>
      <w:pStyle w:val="En-tte"/>
    </w:pPr>
  </w:p>
  <w:p w14:paraId="639E5015" w14:textId="77777777" w:rsidR="002B544B" w:rsidRDefault="002B54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D4C0A"/>
    <w:multiLevelType w:val="hybridMultilevel"/>
    <w:tmpl w:val="1C0EB3C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74A8C"/>
    <w:multiLevelType w:val="hybridMultilevel"/>
    <w:tmpl w:val="C21637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9700BD"/>
    <w:multiLevelType w:val="hybridMultilevel"/>
    <w:tmpl w:val="1C0EB3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7" w15:restartNumberingAfterBreak="0">
    <w:nsid w:val="46113F80"/>
    <w:multiLevelType w:val="hybridMultilevel"/>
    <w:tmpl w:val="BA587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5"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8"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5"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FE11CF"/>
    <w:multiLevelType w:val="hybridMultilevel"/>
    <w:tmpl w:val="A1D4D2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0" w15:restartNumberingAfterBreak="0">
    <w:nsid w:val="78454DB2"/>
    <w:multiLevelType w:val="hybridMultilevel"/>
    <w:tmpl w:val="CFAC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BF1AFC"/>
    <w:multiLevelType w:val="multilevel"/>
    <w:tmpl w:val="1AEAC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4"/>
  </w:num>
  <w:num w:numId="2" w16cid:durableId="1031540546">
    <w:abstractNumId w:val="16"/>
  </w:num>
  <w:num w:numId="3" w16cid:durableId="278226787">
    <w:abstractNumId w:val="33"/>
  </w:num>
  <w:num w:numId="4" w16cid:durableId="2004969936">
    <w:abstractNumId w:val="43"/>
  </w:num>
  <w:num w:numId="5" w16cid:durableId="534124794">
    <w:abstractNumId w:val="27"/>
  </w:num>
  <w:num w:numId="6" w16cid:durableId="895312147">
    <w:abstractNumId w:val="24"/>
  </w:num>
  <w:num w:numId="7" w16cid:durableId="1016886645">
    <w:abstractNumId w:val="20"/>
  </w:num>
  <w:num w:numId="8" w16cid:durableId="866215449">
    <w:abstractNumId w:val="3"/>
  </w:num>
  <w:num w:numId="9" w16cid:durableId="1284310691">
    <w:abstractNumId w:val="15"/>
  </w:num>
  <w:num w:numId="10" w16cid:durableId="275866452">
    <w:abstractNumId w:val="19"/>
  </w:num>
  <w:num w:numId="11" w16cid:durableId="2075856976">
    <w:abstractNumId w:val="35"/>
  </w:num>
  <w:num w:numId="12" w16cid:durableId="273638975">
    <w:abstractNumId w:val="7"/>
  </w:num>
  <w:num w:numId="13" w16cid:durableId="512769980">
    <w:abstractNumId w:val="18"/>
  </w:num>
  <w:num w:numId="14" w16cid:durableId="1516572150">
    <w:abstractNumId w:val="23"/>
  </w:num>
  <w:num w:numId="15" w16cid:durableId="1205605949">
    <w:abstractNumId w:val="29"/>
  </w:num>
  <w:num w:numId="16" w16cid:durableId="1274560122">
    <w:abstractNumId w:val="8"/>
  </w:num>
  <w:num w:numId="17" w16cid:durableId="815534073">
    <w:abstractNumId w:val="46"/>
  </w:num>
  <w:num w:numId="18" w16cid:durableId="1994866037">
    <w:abstractNumId w:val="45"/>
  </w:num>
  <w:num w:numId="19" w16cid:durableId="1662343056">
    <w:abstractNumId w:val="11"/>
  </w:num>
  <w:num w:numId="20" w16cid:durableId="801457871">
    <w:abstractNumId w:val="36"/>
  </w:num>
  <w:num w:numId="21" w16cid:durableId="1620917354">
    <w:abstractNumId w:val="25"/>
  </w:num>
  <w:num w:numId="22" w16cid:durableId="1098864789">
    <w:abstractNumId w:val="4"/>
  </w:num>
  <w:num w:numId="23" w16cid:durableId="1194656557">
    <w:abstractNumId w:val="2"/>
  </w:num>
  <w:num w:numId="24" w16cid:durableId="371611512">
    <w:abstractNumId w:val="31"/>
  </w:num>
  <w:num w:numId="25" w16cid:durableId="447090460">
    <w:abstractNumId w:val="30"/>
  </w:num>
  <w:num w:numId="26" w16cid:durableId="2101829240">
    <w:abstractNumId w:val="38"/>
  </w:num>
  <w:num w:numId="27" w16cid:durableId="62339838">
    <w:abstractNumId w:val="21"/>
  </w:num>
  <w:num w:numId="28" w16cid:durableId="385952570">
    <w:abstractNumId w:val="0"/>
  </w:num>
  <w:num w:numId="29" w16cid:durableId="1808619225">
    <w:abstractNumId w:val="12"/>
  </w:num>
  <w:num w:numId="30" w16cid:durableId="858736804">
    <w:abstractNumId w:val="26"/>
  </w:num>
  <w:num w:numId="31" w16cid:durableId="1531070826">
    <w:abstractNumId w:val="14"/>
  </w:num>
  <w:num w:numId="32" w16cid:durableId="574440142">
    <w:abstractNumId w:val="5"/>
  </w:num>
  <w:num w:numId="33" w16cid:durableId="1075586938">
    <w:abstractNumId w:val="13"/>
  </w:num>
  <w:num w:numId="34" w16cid:durableId="1871604199">
    <w:abstractNumId w:val="9"/>
  </w:num>
  <w:num w:numId="35" w16cid:durableId="1948273158">
    <w:abstractNumId w:val="42"/>
  </w:num>
  <w:num w:numId="36" w16cid:durableId="1624000018">
    <w:abstractNumId w:val="32"/>
  </w:num>
  <w:num w:numId="37" w16cid:durableId="1341546851">
    <w:abstractNumId w:val="10"/>
  </w:num>
  <w:num w:numId="38" w16cid:durableId="460072493">
    <w:abstractNumId w:val="28"/>
  </w:num>
  <w:num w:numId="39" w16cid:durableId="1338851131">
    <w:abstractNumId w:val="41"/>
  </w:num>
  <w:num w:numId="40" w16cid:durableId="1968006209">
    <w:abstractNumId w:val="22"/>
  </w:num>
  <w:num w:numId="41" w16cid:durableId="1317345796">
    <w:abstractNumId w:val="39"/>
  </w:num>
  <w:num w:numId="42" w16cid:durableId="1799912650">
    <w:abstractNumId w:val="6"/>
  </w:num>
  <w:num w:numId="43" w16cid:durableId="1800952466">
    <w:abstractNumId w:val="1"/>
  </w:num>
  <w:num w:numId="44" w16cid:durableId="1774937599">
    <w:abstractNumId w:val="17"/>
  </w:num>
  <w:num w:numId="45" w16cid:durableId="1725717993">
    <w:abstractNumId w:val="43"/>
  </w:num>
  <w:num w:numId="46" w16cid:durableId="2069917933">
    <w:abstractNumId w:val="40"/>
  </w:num>
  <w:num w:numId="47" w16cid:durableId="198975195">
    <w:abstractNumId w:val="37"/>
  </w:num>
  <w:num w:numId="48" w16cid:durableId="1010914599">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946"/>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59A4"/>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35AE"/>
    <w:rsid w:val="000741D6"/>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2BFB"/>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2CB8"/>
    <w:rsid w:val="000B3332"/>
    <w:rsid w:val="000B3435"/>
    <w:rsid w:val="000B4720"/>
    <w:rsid w:val="000B4BC8"/>
    <w:rsid w:val="000B4BEA"/>
    <w:rsid w:val="000B4D48"/>
    <w:rsid w:val="000B5B43"/>
    <w:rsid w:val="000B5DF4"/>
    <w:rsid w:val="000B5FD2"/>
    <w:rsid w:val="000B7499"/>
    <w:rsid w:val="000C049C"/>
    <w:rsid w:val="000C14F3"/>
    <w:rsid w:val="000C1630"/>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1D4"/>
    <w:rsid w:val="00172744"/>
    <w:rsid w:val="0017385A"/>
    <w:rsid w:val="00173B5B"/>
    <w:rsid w:val="00173B67"/>
    <w:rsid w:val="00173FDA"/>
    <w:rsid w:val="00173FFF"/>
    <w:rsid w:val="00174CC6"/>
    <w:rsid w:val="001759BF"/>
    <w:rsid w:val="0017656C"/>
    <w:rsid w:val="001768D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6D3"/>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2FE5"/>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4D3"/>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74"/>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66BB"/>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581B"/>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42"/>
    <w:rsid w:val="0028296B"/>
    <w:rsid w:val="00283236"/>
    <w:rsid w:val="00283A4A"/>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60"/>
    <w:rsid w:val="002B11F2"/>
    <w:rsid w:val="002B1456"/>
    <w:rsid w:val="002B1792"/>
    <w:rsid w:val="002B33AB"/>
    <w:rsid w:val="002B4316"/>
    <w:rsid w:val="002B4818"/>
    <w:rsid w:val="002B4877"/>
    <w:rsid w:val="002B49DB"/>
    <w:rsid w:val="002B544B"/>
    <w:rsid w:val="002B57C9"/>
    <w:rsid w:val="002B5D47"/>
    <w:rsid w:val="002B67CB"/>
    <w:rsid w:val="002B70C6"/>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17875"/>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2E28"/>
    <w:rsid w:val="0033339F"/>
    <w:rsid w:val="003345C2"/>
    <w:rsid w:val="0033503B"/>
    <w:rsid w:val="00335A31"/>
    <w:rsid w:val="00335BE5"/>
    <w:rsid w:val="003374ED"/>
    <w:rsid w:val="00337D44"/>
    <w:rsid w:val="00337F9C"/>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1F4"/>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7777F"/>
    <w:rsid w:val="00377C9D"/>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353"/>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4804"/>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5F44"/>
    <w:rsid w:val="00476D0B"/>
    <w:rsid w:val="004771D5"/>
    <w:rsid w:val="00480439"/>
    <w:rsid w:val="00481142"/>
    <w:rsid w:val="00481268"/>
    <w:rsid w:val="00481A6F"/>
    <w:rsid w:val="00481C33"/>
    <w:rsid w:val="00482B7C"/>
    <w:rsid w:val="00482E16"/>
    <w:rsid w:val="0048321D"/>
    <w:rsid w:val="00483CF7"/>
    <w:rsid w:val="00483D75"/>
    <w:rsid w:val="00484015"/>
    <w:rsid w:val="00484C6E"/>
    <w:rsid w:val="00484F98"/>
    <w:rsid w:val="004857AE"/>
    <w:rsid w:val="00485822"/>
    <w:rsid w:val="00485B2B"/>
    <w:rsid w:val="00485ECE"/>
    <w:rsid w:val="004867F6"/>
    <w:rsid w:val="00486C94"/>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7AC"/>
    <w:rsid w:val="004A18EB"/>
    <w:rsid w:val="004A19DC"/>
    <w:rsid w:val="004A1C2E"/>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354"/>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0EE9"/>
    <w:rsid w:val="004E1E23"/>
    <w:rsid w:val="004E2746"/>
    <w:rsid w:val="004E3DD3"/>
    <w:rsid w:val="004E518E"/>
    <w:rsid w:val="004E5391"/>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556"/>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87E"/>
    <w:rsid w:val="00534A74"/>
    <w:rsid w:val="00534E71"/>
    <w:rsid w:val="0053558D"/>
    <w:rsid w:val="00535C58"/>
    <w:rsid w:val="00536C10"/>
    <w:rsid w:val="00536F96"/>
    <w:rsid w:val="0054013F"/>
    <w:rsid w:val="0054035F"/>
    <w:rsid w:val="0054120B"/>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454"/>
    <w:rsid w:val="00552FE0"/>
    <w:rsid w:val="005530F7"/>
    <w:rsid w:val="00553A65"/>
    <w:rsid w:val="00553F6E"/>
    <w:rsid w:val="00554BF0"/>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03DE"/>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0514"/>
    <w:rsid w:val="005810F1"/>
    <w:rsid w:val="00581ED0"/>
    <w:rsid w:val="00582C0C"/>
    <w:rsid w:val="005832F0"/>
    <w:rsid w:val="00584C0C"/>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23E6"/>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0DCB"/>
    <w:rsid w:val="00601080"/>
    <w:rsid w:val="0060138D"/>
    <w:rsid w:val="0060398E"/>
    <w:rsid w:val="0060456A"/>
    <w:rsid w:val="00604E6D"/>
    <w:rsid w:val="0060541A"/>
    <w:rsid w:val="00606853"/>
    <w:rsid w:val="006104A0"/>
    <w:rsid w:val="006108D9"/>
    <w:rsid w:val="00611370"/>
    <w:rsid w:val="00611F1D"/>
    <w:rsid w:val="00612DBC"/>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2E1"/>
    <w:rsid w:val="0067578A"/>
    <w:rsid w:val="00675D5A"/>
    <w:rsid w:val="00677414"/>
    <w:rsid w:val="00677619"/>
    <w:rsid w:val="006806EE"/>
    <w:rsid w:val="00680B9F"/>
    <w:rsid w:val="00681312"/>
    <w:rsid w:val="0068138A"/>
    <w:rsid w:val="006818A1"/>
    <w:rsid w:val="00681DD0"/>
    <w:rsid w:val="00682A2E"/>
    <w:rsid w:val="00684C64"/>
    <w:rsid w:val="0068520C"/>
    <w:rsid w:val="006859C2"/>
    <w:rsid w:val="00686657"/>
    <w:rsid w:val="00686AB3"/>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5EB8"/>
    <w:rsid w:val="006C6096"/>
    <w:rsid w:val="006C67FD"/>
    <w:rsid w:val="006C7B71"/>
    <w:rsid w:val="006C7CAA"/>
    <w:rsid w:val="006C7FC9"/>
    <w:rsid w:val="006D0524"/>
    <w:rsid w:val="006D05F8"/>
    <w:rsid w:val="006D0721"/>
    <w:rsid w:val="006D0AF2"/>
    <w:rsid w:val="006D0E8B"/>
    <w:rsid w:val="006D16DA"/>
    <w:rsid w:val="006D1D02"/>
    <w:rsid w:val="006D2BAB"/>
    <w:rsid w:val="006D4697"/>
    <w:rsid w:val="006D4BB9"/>
    <w:rsid w:val="006D5A01"/>
    <w:rsid w:val="006D5E29"/>
    <w:rsid w:val="006D655E"/>
    <w:rsid w:val="006D6AA2"/>
    <w:rsid w:val="006D6B39"/>
    <w:rsid w:val="006D6C97"/>
    <w:rsid w:val="006D7B83"/>
    <w:rsid w:val="006E01F8"/>
    <w:rsid w:val="006E0406"/>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67CF2"/>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5CA"/>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CF9"/>
    <w:rsid w:val="007D4FCA"/>
    <w:rsid w:val="007D5718"/>
    <w:rsid w:val="007D639A"/>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E75B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1C9"/>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559"/>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C13"/>
    <w:rsid w:val="00874E53"/>
    <w:rsid w:val="0087508A"/>
    <w:rsid w:val="008751E6"/>
    <w:rsid w:val="00875319"/>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6FC"/>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3B5"/>
    <w:rsid w:val="008C186C"/>
    <w:rsid w:val="008C255C"/>
    <w:rsid w:val="008C272C"/>
    <w:rsid w:val="008C2810"/>
    <w:rsid w:val="008C2885"/>
    <w:rsid w:val="008C3005"/>
    <w:rsid w:val="008C3274"/>
    <w:rsid w:val="008C33D4"/>
    <w:rsid w:val="008C34CB"/>
    <w:rsid w:val="008C3A5E"/>
    <w:rsid w:val="008C42FD"/>
    <w:rsid w:val="008C4E93"/>
    <w:rsid w:val="008C5061"/>
    <w:rsid w:val="008C54AE"/>
    <w:rsid w:val="008C57F4"/>
    <w:rsid w:val="008C5EBB"/>
    <w:rsid w:val="008C7AFE"/>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9C"/>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4E1F"/>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4186"/>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6FEC"/>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5B"/>
    <w:rsid w:val="009E76DE"/>
    <w:rsid w:val="009F00D1"/>
    <w:rsid w:val="009F0104"/>
    <w:rsid w:val="009F0414"/>
    <w:rsid w:val="009F0D77"/>
    <w:rsid w:val="009F0F28"/>
    <w:rsid w:val="009F17B8"/>
    <w:rsid w:val="009F1D35"/>
    <w:rsid w:val="009F2164"/>
    <w:rsid w:val="009F273A"/>
    <w:rsid w:val="009F2BEF"/>
    <w:rsid w:val="009F3066"/>
    <w:rsid w:val="009F43E0"/>
    <w:rsid w:val="009F4C8E"/>
    <w:rsid w:val="009F4E8F"/>
    <w:rsid w:val="009F4E97"/>
    <w:rsid w:val="009F5275"/>
    <w:rsid w:val="009F5B81"/>
    <w:rsid w:val="009F5F12"/>
    <w:rsid w:val="009F655E"/>
    <w:rsid w:val="009F6DDE"/>
    <w:rsid w:val="009F712A"/>
    <w:rsid w:val="009F751C"/>
    <w:rsid w:val="009F7849"/>
    <w:rsid w:val="00A00B51"/>
    <w:rsid w:val="00A01677"/>
    <w:rsid w:val="00A0204A"/>
    <w:rsid w:val="00A030B2"/>
    <w:rsid w:val="00A0421E"/>
    <w:rsid w:val="00A04487"/>
    <w:rsid w:val="00A044C3"/>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339"/>
    <w:rsid w:val="00A155F0"/>
    <w:rsid w:val="00A159E4"/>
    <w:rsid w:val="00A15A93"/>
    <w:rsid w:val="00A15FC2"/>
    <w:rsid w:val="00A163A1"/>
    <w:rsid w:val="00A163EA"/>
    <w:rsid w:val="00A1676F"/>
    <w:rsid w:val="00A1750D"/>
    <w:rsid w:val="00A21F54"/>
    <w:rsid w:val="00A23C19"/>
    <w:rsid w:val="00A23C7F"/>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29B"/>
    <w:rsid w:val="00A334AD"/>
    <w:rsid w:val="00A33A57"/>
    <w:rsid w:val="00A33D3D"/>
    <w:rsid w:val="00A364F2"/>
    <w:rsid w:val="00A36694"/>
    <w:rsid w:val="00A36EDF"/>
    <w:rsid w:val="00A3785B"/>
    <w:rsid w:val="00A401FE"/>
    <w:rsid w:val="00A402DC"/>
    <w:rsid w:val="00A407CE"/>
    <w:rsid w:val="00A40CA0"/>
    <w:rsid w:val="00A40E6E"/>
    <w:rsid w:val="00A41163"/>
    <w:rsid w:val="00A41ADE"/>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64A1"/>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68"/>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C5B4B"/>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2A5C"/>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32BA"/>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AC4"/>
    <w:rsid w:val="00B57BEB"/>
    <w:rsid w:val="00B601EA"/>
    <w:rsid w:val="00B607C2"/>
    <w:rsid w:val="00B61294"/>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7C"/>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8C1"/>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AE"/>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40D"/>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08C0"/>
    <w:rsid w:val="00C7144D"/>
    <w:rsid w:val="00C71812"/>
    <w:rsid w:val="00C71DF9"/>
    <w:rsid w:val="00C726B3"/>
    <w:rsid w:val="00C72734"/>
    <w:rsid w:val="00C7294E"/>
    <w:rsid w:val="00C72BFB"/>
    <w:rsid w:val="00C72FC6"/>
    <w:rsid w:val="00C73306"/>
    <w:rsid w:val="00C7363F"/>
    <w:rsid w:val="00C737EC"/>
    <w:rsid w:val="00C73EA6"/>
    <w:rsid w:val="00C73EDC"/>
    <w:rsid w:val="00C75930"/>
    <w:rsid w:val="00C75ADC"/>
    <w:rsid w:val="00C765C5"/>
    <w:rsid w:val="00C767D9"/>
    <w:rsid w:val="00C77D6B"/>
    <w:rsid w:val="00C81039"/>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1A"/>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6064"/>
    <w:rsid w:val="00CA62CB"/>
    <w:rsid w:val="00CA7239"/>
    <w:rsid w:val="00CA74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0EE8"/>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0E48"/>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030"/>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A70"/>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549"/>
    <w:rsid w:val="00DB28C2"/>
    <w:rsid w:val="00DB29D5"/>
    <w:rsid w:val="00DB3A96"/>
    <w:rsid w:val="00DB3C7A"/>
    <w:rsid w:val="00DB42E7"/>
    <w:rsid w:val="00DB4859"/>
    <w:rsid w:val="00DB49D3"/>
    <w:rsid w:val="00DB5189"/>
    <w:rsid w:val="00DB53C3"/>
    <w:rsid w:val="00DB569D"/>
    <w:rsid w:val="00DB58C0"/>
    <w:rsid w:val="00DB5BEA"/>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42B2"/>
    <w:rsid w:val="00DD544E"/>
    <w:rsid w:val="00DD585C"/>
    <w:rsid w:val="00DD5B35"/>
    <w:rsid w:val="00DD6039"/>
    <w:rsid w:val="00DD60E3"/>
    <w:rsid w:val="00DD6438"/>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18B"/>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181"/>
    <w:rsid w:val="00E206CF"/>
    <w:rsid w:val="00E21AA0"/>
    <w:rsid w:val="00E21C26"/>
    <w:rsid w:val="00E21DFF"/>
    <w:rsid w:val="00E2240C"/>
    <w:rsid w:val="00E2296A"/>
    <w:rsid w:val="00E24349"/>
    <w:rsid w:val="00E24A7D"/>
    <w:rsid w:val="00E24BBC"/>
    <w:rsid w:val="00E24F5A"/>
    <w:rsid w:val="00E256A6"/>
    <w:rsid w:val="00E25A6B"/>
    <w:rsid w:val="00E2680C"/>
    <w:rsid w:val="00E273F3"/>
    <w:rsid w:val="00E301BD"/>
    <w:rsid w:val="00E30803"/>
    <w:rsid w:val="00E30D36"/>
    <w:rsid w:val="00E317ED"/>
    <w:rsid w:val="00E319A8"/>
    <w:rsid w:val="00E31AC6"/>
    <w:rsid w:val="00E325DE"/>
    <w:rsid w:val="00E32C0E"/>
    <w:rsid w:val="00E33AE7"/>
    <w:rsid w:val="00E33C07"/>
    <w:rsid w:val="00E33F54"/>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0FB"/>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49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4D00"/>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4700"/>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655"/>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1A7B"/>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4CDD"/>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1EF0"/>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10D"/>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6CD"/>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9F00D1"/>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9F00D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 w:type="character" w:customStyle="1" w:styleId="ui-provider">
    <w:name w:val="ui-provider"/>
    <w:basedOn w:val="Policepardfaut"/>
    <w:rsid w:val="00A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9208983">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77080931">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2841046">
      <w:bodyDiv w:val="1"/>
      <w:marLeft w:val="0"/>
      <w:marRight w:val="0"/>
      <w:marTop w:val="0"/>
      <w:marBottom w:val="0"/>
      <w:divBdr>
        <w:top w:val="none" w:sz="0" w:space="0" w:color="auto"/>
        <w:left w:val="none" w:sz="0" w:space="0" w:color="auto"/>
        <w:bottom w:val="none" w:sz="0" w:space="0" w:color="auto"/>
        <w:right w:val="none" w:sz="0" w:space="0" w:color="auto"/>
      </w:divBdr>
      <w:divsChild>
        <w:div w:id="345325980">
          <w:marLeft w:val="0"/>
          <w:marRight w:val="0"/>
          <w:marTop w:val="0"/>
          <w:marBottom w:val="0"/>
          <w:divBdr>
            <w:top w:val="none" w:sz="0" w:space="0" w:color="auto"/>
            <w:left w:val="none" w:sz="0" w:space="0" w:color="auto"/>
            <w:bottom w:val="none" w:sz="0" w:space="0" w:color="auto"/>
            <w:right w:val="none" w:sz="0" w:space="0" w:color="auto"/>
          </w:divBdr>
        </w:div>
      </w:divsChild>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5072495">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55520904">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0124946">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57441689">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1997957693">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13603614">
      <w:bodyDiv w:val="1"/>
      <w:marLeft w:val="0"/>
      <w:marRight w:val="0"/>
      <w:marTop w:val="0"/>
      <w:marBottom w:val="0"/>
      <w:divBdr>
        <w:top w:val="none" w:sz="0" w:space="0" w:color="auto"/>
        <w:left w:val="none" w:sz="0" w:space="0" w:color="auto"/>
        <w:bottom w:val="none" w:sz="0" w:space="0" w:color="auto"/>
        <w:right w:val="none" w:sz="0" w:space="0" w:color="auto"/>
      </w:divBdr>
    </w:div>
    <w:div w:id="205176445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28884839">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dustriels.esante.gouv.fr/sites/default/files/media/document/ANS_PUSC_PSCE_Guide_installation_et_utilisation_du_Minidriver_CPS_20181203_v2.1.0.pdf" TargetMode="External"/><Relationship Id="rId21" Type="http://schemas.openxmlformats.org/officeDocument/2006/relationships/hyperlink" Target="http://catalog.update.microsoft.com/v7/site/Home.asp" TargetMode="External"/><Relationship Id="rId42" Type="http://schemas.openxmlformats.org/officeDocument/2006/relationships/hyperlink" Target=":%20https:/learn.microsoft.com/fr-fr/windows/security/identity-protection/smart-cards/smart-card-group-policy-and-registry-settings" TargetMode="External"/><Relationship Id="rId47" Type="http://schemas.openxmlformats.org/officeDocument/2006/relationships/hyperlink" Target="https://learn.microsoft.com/fr-fr/troubleshoot/windows-server/certificates-and-public-key-infrastructure-pki/enabling-smart-card-logon-third-party-certification-authorities" TargetMode="External"/><Relationship Id="rId63" Type="http://schemas.openxmlformats.org/officeDocument/2006/relationships/hyperlink" Target="https://learn.microsoft.com/fr-fr/entra/identity/authentication/how-to-certificate-based-authentication" TargetMode="External"/><Relationship Id="rId68" Type="http://schemas.openxmlformats.org/officeDocument/2006/relationships/hyperlink" Target="https://learn.microsoft.com/fr-fr/entra/identity/authentication/concept-certificate-based-authentication-technical-deep-dive" TargetMode="External"/><Relationship Id="rId84" Type="http://schemas.openxmlformats.org/officeDocument/2006/relationships/hyperlink" Target="https://github.com/microsoft/prosanteconnect/blob/main/PREREQUISITES.md" TargetMode="External"/><Relationship Id="rId89" Type="http://schemas.openxmlformats.org/officeDocument/2006/relationships/hyperlink" Target="https://learn.microsoft.com/en-us/graph/api/resources/user" TargetMode="External"/><Relationship Id="rId16" Type="http://schemas.openxmlformats.org/officeDocument/2006/relationships/hyperlink" Target="http://go.microsoft.com/fwlink/?LinkID=254653" TargetMode="External"/><Relationship Id="rId107" Type="http://schemas.openxmlformats.org/officeDocument/2006/relationships/footer" Target="footer2.xml"/><Relationship Id="rId11" Type="http://schemas.openxmlformats.org/officeDocument/2006/relationships/image" Target="media/image1.emf"/><Relationship Id="rId32" Type="http://schemas.openxmlformats.org/officeDocument/2006/relationships/image" Target="media/image11.png"/><Relationship Id="rId37" Type="http://schemas.openxmlformats.org/officeDocument/2006/relationships/hyperlink" Target="https://esante.gouv.fr/produits-services/certificats-logiciels" TargetMode="External"/><Relationship Id="rId53" Type="http://schemas.openxmlformats.org/officeDocument/2006/relationships/image" Target="media/image18.png"/><Relationship Id="rId58" Type="http://schemas.openxmlformats.org/officeDocument/2006/relationships/hyperlink" Target="https://support.microsoft.com/topic/20-september-2022-kb5017379-os-build-17763-3469-preview-50a9b9e2-745d-49df-aaae-19190e10d307" TargetMode="External"/><Relationship Id="rId74" Type="http://schemas.openxmlformats.org/officeDocument/2006/relationships/hyperlink" Target="https://entra.microsoft.com" TargetMode="External"/><Relationship Id="rId79" Type="http://schemas.openxmlformats.org/officeDocument/2006/relationships/hyperlink" Target="http://igc-sante.esante.gouv.fr/PC_TEST/" TargetMode="External"/><Relationship Id="rId102" Type="http://schemas.openxmlformats.org/officeDocument/2006/relationships/hyperlink" Target="https://learn.microsoft.com/fr-fr/entra/identity/authentication/tutorial-enable-sspr-writeback" TargetMode="External"/><Relationship Id="rId5" Type="http://schemas.openxmlformats.org/officeDocument/2006/relationships/numbering" Target="numbering.xml"/><Relationship Id="rId90" Type="http://schemas.openxmlformats.org/officeDocument/2006/relationships/hyperlink" Target="https://learn.microsoft.com/fr-fr/entra/identity/authentication/concept-certificate-based-authentication-certificateuserids" TargetMode="External"/><Relationship Id="rId95" Type="http://schemas.openxmlformats.org/officeDocument/2006/relationships/hyperlink" Target="https://learn.microsoft.com/fr-fr/entra/identity/authentication/concept-certificate-based-authentication-certificateuserids" TargetMode="External"/><Relationship Id="rId22" Type="http://schemas.openxmlformats.org/officeDocument/2006/relationships/image" Target="media/image4.png"/><Relationship Id="rId27" Type="http://schemas.openxmlformats.org/officeDocument/2006/relationships/hyperlink" Target="https://esante.gouv.fr/services/espace-cps/telechargements-libres/cryptolib-cps-windows"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import-third-party-ca-to-enterprise-ntauth-store" TargetMode="External"/><Relationship Id="rId64" Type="http://schemas.openxmlformats.org/officeDocument/2006/relationships/image" Target="media/image19.png"/><Relationship Id="rId69" Type="http://schemas.openxmlformats.org/officeDocument/2006/relationships/image" Target="media/image22.png"/><Relationship Id="rId80" Type="http://schemas.openxmlformats.org/officeDocument/2006/relationships/hyperlink" Target="https://igc-sante.esante.gouv.fr/PC" TargetMode="External"/><Relationship Id="rId85" Type="http://schemas.openxmlformats.org/officeDocument/2006/relationships/hyperlink" Target="https://www.microsoft.com/download/details.aspx?id=47594"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33" Type="http://schemas.openxmlformats.org/officeDocument/2006/relationships/image" Target="media/image12.png"/><Relationship Id="rId38" Type="http://schemas.openxmlformats.org/officeDocument/2006/relationships/hyperlink" Target="https://testssl.eservices.esante.gouv.fr/" TargetMode="External"/><Relationship Id="rId59" Type="http://schemas.openxmlformats.org/officeDocument/2006/relationships/hyperlink" Target="https://support.microsoft.com/topic/20-september-2022-kb5017380-os-builds-19042-2075-19043-2075-og-19044-2075-preview-59ab550c-105e-4481-b440-c37f07bf7897" TargetMode="External"/><Relationship Id="rId103" Type="http://schemas.openxmlformats.org/officeDocument/2006/relationships/hyperlink" Target="https://www.microsoft.com/en-us/download/details.aspx?id=36391" TargetMode="External"/><Relationship Id="rId108" Type="http://schemas.openxmlformats.org/officeDocument/2006/relationships/fontTable" Target="fontTable.xml"/><Relationship Id="rId54" Type="http://schemas.openxmlformats.org/officeDocument/2006/relationships/hyperlink" Target="https://learn.microsoft.com/fr-fr/archive/blogs/spatdsg/howto-map-a-user-to-a-certificate-via-all-the-methods-available-in-the-altsecurityidentities-attribute" TargetMode="External"/><Relationship Id="rId70" Type="http://schemas.openxmlformats.org/officeDocument/2006/relationships/image" Target="media/image23.png"/><Relationship Id="rId75" Type="http://schemas.openxmlformats.org/officeDocument/2006/relationships/hyperlink" Target="https://entra.microsoft.com/" TargetMode="External"/><Relationship Id="rId91" Type="http://schemas.openxmlformats.org/officeDocument/2006/relationships/hyperlink" Target="https://learn.microsoft.com/fr-fr/entra/identity/authentication/concept-certificate-based-authentication-certificateuserids" TargetMode="External"/><Relationship Id="rId96" Type="http://schemas.openxmlformats.org/officeDocument/2006/relationships/hyperlink" Target="https://learn.microsoft.com/fr-fr/entra/identity/role-based-access-control/permissions-referen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learn.microsoft.com/fr-fr/troubleshoot/windows-server/active-directory/requirements-domain-controller" TargetMode="External"/><Relationship Id="rId57" Type="http://schemas.openxmlformats.org/officeDocument/2006/relationships/hyperlink" Target="https://support.microsoft.com/topic/september-20-2022-kb5017383-os-build-22000-1042-preview-62753265-68e9-45d2-adcb-f996bf3ad393" TargetMode="External"/><Relationship Id="rId106"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learn.microsoft.com/fr-fr/windows/security/identity-protection/smart-cards/smart-card-certificate-requirements-and-enumeration" TargetMode="External"/><Relationship Id="rId52" Type="http://schemas.openxmlformats.org/officeDocument/2006/relationships/hyperlink" Target="https://esantegouv.sharepoint.com/:b:/s/GRP-PoCProSantConnectsanscoutureEntraID/Ebz79nLukSxIhsWunea5-agBrviciPjEJa2iROSjwnJVjw?e=rkpjFU" TargetMode="External"/><Relationship Id="rId60" Type="http://schemas.openxmlformats.org/officeDocument/2006/relationships/hyperlink" Target="https://support.microsoft.com/topic/20-september-2022-kb5017381-os-build-20348-1070-preview-dc843fea-bccd-4550-9891-a021ae5088f0" TargetMode="External"/><Relationship Id="rId65" Type="http://schemas.openxmlformats.org/officeDocument/2006/relationships/image" Target="media/image20.png"/><Relationship Id="rId73" Type="http://schemas.openxmlformats.org/officeDocument/2006/relationships/hyperlink" Target="https://learn.microsoft.com/fr-fr/entra/identity/authentication/how-to-certificate-based-authentication" TargetMode="External"/><Relationship Id="rId78" Type="http://schemas.openxmlformats.org/officeDocument/2006/relationships/image" Target="media/image25.png"/><Relationship Id="rId81" Type="http://schemas.openxmlformats.org/officeDocument/2006/relationships/hyperlink" Target="https://github.com/AzureAD/MSIdentityTools" TargetMode="External"/><Relationship Id="rId86" Type="http://schemas.openxmlformats.org/officeDocument/2006/relationships/image" Target="media/image26.png"/><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hyperlink" Target="https://learn.microsoft.com/fr-fr/entra/identity/hybrid/connect/how-to-connect-staged-rollout" TargetMode="External"/><Relationship Id="rId101" Type="http://schemas.openxmlformats.org/officeDocument/2006/relationships/hyperlink" Target="https://learn.microsoft.com/fr-fr/entra/identity/hybrid/connect/how-to-connect-sso"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image" Target="media/image15.png"/><Relationship Id="rId109" Type="http://schemas.openxmlformats.org/officeDocument/2006/relationships/theme" Target="theme/theme1.xml"/><Relationship Id="rId34" Type="http://schemas.openxmlformats.org/officeDocument/2006/relationships/image" Target="media/image13.png"/><Relationship Id="rId50" Type="http://schemas.openxmlformats.org/officeDocument/2006/relationships/hyperlink" Target="https://igc-sante.esante.gouv.fr/PC_TEST/" TargetMode="External"/><Relationship Id="rId55" Type="http://schemas.openxmlformats.org/officeDocument/2006/relationships/hyperlink" Target="https://learn.microsoft.com/fr-fr/troubleshoot/windows-server/certificates-and-public-key-infrastructure-pki/enabling-smart-card-logon-third-party-certification-authorities" TargetMode="External"/><Relationship Id="rId76" Type="http://schemas.openxmlformats.org/officeDocument/2006/relationships/image" Target="media/image24.png"/><Relationship Id="rId97" Type="http://schemas.openxmlformats.org/officeDocument/2006/relationships/image" Target="media/image29.png"/><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learn.microsoft.com/fr-fr/entra/identity/authentication/concept-certificate-based-authentication-technical-deep-dive"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6.png"/><Relationship Id="rId40" Type="http://schemas.openxmlformats.org/officeDocument/2006/relationships/image" Target="media/image16.jpeg"/><Relationship Id="rId45" Type="http://schemas.openxmlformats.org/officeDocument/2006/relationships/hyperlink" Target="https://learn.microsoft.com/fr-fr/entra/identity/devices/hybrid-join-plan" TargetMode="External"/><Relationship Id="rId66" Type="http://schemas.openxmlformats.org/officeDocument/2006/relationships/image" Target="media/image21.png"/><Relationship Id="rId87" Type="http://schemas.openxmlformats.org/officeDocument/2006/relationships/image" Target="media/image27.png"/><Relationship Id="rId61" Type="http://schemas.openxmlformats.org/officeDocument/2006/relationships/hyperlink" Target="https://support.microsoft.com/topic/20-september-2022-kb5017379-os-build-17763-3469-preview-50a9b9e2-745d-49df-aaae-19190e10d307" TargetMode="External"/><Relationship Id="rId82" Type="http://schemas.openxmlformats.org/officeDocument/2006/relationships/hyperlink" Target="https://github.com/AzureAD/MSIdentityTools/wiki/Test-MsIdCBATrustStoreConfiguration" TargetMode="External"/><Relationship Id="rId19" Type="http://schemas.openxmlformats.org/officeDocument/2006/relationships/hyperlink" Target="https://industriels.esante.gouv.fr/produits-et-services/pro-sante-connect/delegation-un-fournisseur-d-identite-local"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9.png"/><Relationship Id="rId35" Type="http://schemas.openxmlformats.org/officeDocument/2006/relationships/hyperlink" Target="https://www.rfc-editor.org/rfc/rfc3280" TargetMode="External"/><Relationship Id="rId56" Type="http://schemas.openxmlformats.org/officeDocument/2006/relationships/hyperlink" Target="https://learn.microsoft.com/fr-fr/troubleshoot/windows-server/certificates-and-public-key-infrastructure-pki/enabling-smart-card-logon-third-party-certification-authorities" TargetMode="External"/><Relationship Id="rId77" Type="http://schemas.openxmlformats.org/officeDocument/2006/relationships/hyperlink" Target="https://learn.microsoft.com/fr-fr/entra/identity/authentication/concept-certificate-based-authentication-technical-deep-dive" TargetMode="External"/><Relationship Id="rId100" Type="http://schemas.openxmlformats.org/officeDocument/2006/relationships/hyperlink" Target="https://learn.microsoft.com/fr-fr/entra/identity/hybrid/connect/whatis-phs" TargetMode="External"/><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igc-sante.esante.gouv.fr/PC_TEST/" TargetMode="External"/><Relationship Id="rId72" Type="http://schemas.openxmlformats.org/officeDocument/2006/relationships/hyperlink" Target="https://learn.microsoft.com/fr-fr/entra/identity/authentication/concept-certificate-based-authentication-technical-deep-dive" TargetMode="External"/><Relationship Id="rId93" Type="http://schemas.openxmlformats.org/officeDocument/2006/relationships/hyperlink" Target="https://learn.microsoft.com/fr-fr/entra/identity/authentication/concept-certificate-based-authentication-certificateuserids" TargetMode="External"/><Relationship Id="rId98" Type="http://schemas.openxmlformats.org/officeDocument/2006/relationships/image" Target="media/image30.png"/><Relationship Id="rId3" Type="http://schemas.openxmlformats.org/officeDocument/2006/relationships/customXml" Target="../customXml/item3.xml"/><Relationship Id="rId25" Type="http://schemas.openxmlformats.org/officeDocument/2006/relationships/hyperlink" Target="https://learn.microsoft.com/fr-fr/windows-hardware/drivers/smartcard/smart-card-minidrivers" TargetMode="External"/><Relationship Id="rId46"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67" Type="http://schemas.openxmlformats.org/officeDocument/2006/relationships/hyperlink" Target="https://learn.microsoft.com/fr-fr/entra/identity/authentication/how-to-certificate-based-authentication" TargetMode="Externa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7.png"/><Relationship Id="rId62" Type="http://schemas.openxmlformats.org/officeDocument/2006/relationships/hyperlink" Target="https://learn.microsoft.com/fr-fr/entra/identity/authentication/concept-certificate-based-authentication" TargetMode="External"/><Relationship Id="rId83" Type="http://schemas.openxmlformats.org/officeDocument/2006/relationships/hyperlink" Target="https://learn.microsoft.com/fr-fr/entra/identity/authentication/concept-certificate-based-authentication-technical-deep-dive" TargetMode="External"/><Relationship Id="rId88" Type="http://schemas.openxmlformats.org/officeDocument/2006/relationships/hyperlink" Target="https://learn.microsoft.com/fr-fr/entra/identity/authentication/concept-certificate-based-authentication-certificateuserid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3.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4.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35</Pages>
  <Words>10902</Words>
  <Characters>59965</Characters>
  <Application>Microsoft Office Word</Application>
  <DocSecurity>0</DocSecurity>
  <Lines>499</Lines>
  <Paragraphs>141</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70726</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dc:creator>
  <cp:keywords/>
  <cp:lastModifiedBy>Philippe Beraud</cp:lastModifiedBy>
  <cp:revision>461</cp:revision>
  <cp:lastPrinted>2020-09-10T16:24:00Z</cp:lastPrinted>
  <dcterms:created xsi:type="dcterms:W3CDTF">2024-02-13T16:29:00Z</dcterms:created>
  <dcterms:modified xsi:type="dcterms:W3CDTF">2025-03-21T12:34:00Z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